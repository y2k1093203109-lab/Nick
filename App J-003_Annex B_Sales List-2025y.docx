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C12AB1" w14:textId="199727BF" w:rsidR="00A81F3A" w:rsidRDefault="00A81F3A" w:rsidP="00A81F3A">
      <w:pPr>
        <w:pStyle w:val="af2"/>
        <w:spacing w:before="240" w:after="240" w:line="240" w:lineRule="auto"/>
        <w:ind w:left="851"/>
        <w:jc w:val="center"/>
        <w:rPr>
          <w:b/>
          <w:bCs/>
          <w:sz w:val="32"/>
          <w:lang w:eastAsia="zh-TW"/>
        </w:rPr>
      </w:pPr>
      <w:bookmarkStart w:id="0" w:name="_GoBack"/>
      <w:bookmarkEnd w:id="0"/>
      <w:r w:rsidRPr="00A81F3A">
        <w:rPr>
          <w:b/>
          <w:bCs/>
          <w:sz w:val="32"/>
          <w:lang w:eastAsia="zh-TW"/>
        </w:rPr>
        <w:t xml:space="preserve">Annex </w:t>
      </w:r>
      <w:r w:rsidRPr="00A81F3A">
        <w:rPr>
          <w:rFonts w:hint="eastAsia"/>
          <w:b/>
          <w:bCs/>
          <w:sz w:val="32"/>
          <w:lang w:eastAsia="zh-TW"/>
        </w:rPr>
        <w:t>B</w:t>
      </w:r>
      <w:r w:rsidRPr="00A81F3A">
        <w:rPr>
          <w:b/>
          <w:bCs/>
          <w:sz w:val="32"/>
          <w:lang w:eastAsia="zh-TW"/>
        </w:rPr>
        <w:t>: Sales List</w:t>
      </w:r>
    </w:p>
    <w:p w14:paraId="3B67622B" w14:textId="1213F3A5" w:rsidR="00405750" w:rsidRPr="00405750" w:rsidRDefault="00405750" w:rsidP="00BC6565">
      <w:pPr>
        <w:pStyle w:val="af2"/>
        <w:numPr>
          <w:ilvl w:val="0"/>
          <w:numId w:val="29"/>
        </w:numPr>
        <w:spacing w:before="240" w:after="240" w:line="240" w:lineRule="auto"/>
        <w:rPr>
          <w:b/>
          <w:bCs/>
          <w:sz w:val="24"/>
          <w:szCs w:val="24"/>
          <w:lang w:eastAsia="zh-TW"/>
        </w:rPr>
      </w:pPr>
      <w:r w:rsidRPr="00405750">
        <w:rPr>
          <w:rFonts w:asciiTheme="majorHAnsi" w:eastAsia="微軟正黑體" w:hAnsiTheme="majorHAnsi" w:cs="Arial"/>
          <w:b/>
          <w:bCs/>
          <w:sz w:val="24"/>
          <w:szCs w:val="24"/>
          <w:lang w:eastAsia="zh-TW"/>
        </w:rPr>
        <w:t>EEA+TR + XI</w:t>
      </w:r>
    </w:p>
    <w:tbl>
      <w:tblPr>
        <w:tblW w:w="13125" w:type="dxa"/>
        <w:tblInd w:w="28" w:type="dxa"/>
        <w:tblBorders>
          <w:top w:val="single" w:sz="8" w:space="0" w:color="auto"/>
          <w:insideH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18"/>
        <w:gridCol w:w="3035"/>
        <w:gridCol w:w="2693"/>
        <w:gridCol w:w="851"/>
        <w:gridCol w:w="1065"/>
        <w:gridCol w:w="1066"/>
        <w:gridCol w:w="1065"/>
        <w:gridCol w:w="1066"/>
        <w:gridCol w:w="1066"/>
      </w:tblGrid>
      <w:tr w:rsidR="005A7ACA" w:rsidRPr="005A7ACA" w14:paraId="194781CC" w14:textId="77777777" w:rsidTr="000C5F25">
        <w:trPr>
          <w:trHeight w:val="255"/>
          <w:tblHeader/>
        </w:trPr>
        <w:tc>
          <w:tcPr>
            <w:tcW w:w="1218" w:type="dxa"/>
            <w:shd w:val="clear" w:color="auto" w:fill="FDE9D9" w:themeFill="accent6" w:themeFillTint="33"/>
            <w:noWrap/>
          </w:tcPr>
          <w:p w14:paraId="1B11D9B6" w14:textId="557518CB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Model </w:t>
            </w:r>
          </w:p>
        </w:tc>
        <w:tc>
          <w:tcPr>
            <w:tcW w:w="3035" w:type="dxa"/>
            <w:shd w:val="clear" w:color="auto" w:fill="FDE9D9" w:themeFill="accent6" w:themeFillTint="33"/>
            <w:noWrap/>
          </w:tcPr>
          <w:p w14:paraId="16D9DFC1" w14:textId="0845150B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Product Name </w:t>
            </w:r>
          </w:p>
        </w:tc>
        <w:tc>
          <w:tcPr>
            <w:tcW w:w="2693" w:type="dxa"/>
            <w:shd w:val="clear" w:color="auto" w:fill="FDE9D9" w:themeFill="accent6" w:themeFillTint="33"/>
            <w:noWrap/>
          </w:tcPr>
          <w:p w14:paraId="3F69B146" w14:textId="5D44ECAF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Specification </w:t>
            </w:r>
          </w:p>
        </w:tc>
        <w:tc>
          <w:tcPr>
            <w:tcW w:w="851" w:type="dxa"/>
            <w:shd w:val="clear" w:color="auto" w:fill="FDE9D9" w:themeFill="accent6" w:themeFillTint="33"/>
            <w:noWrap/>
          </w:tcPr>
          <w:p w14:paraId="54C2B32E" w14:textId="3838DD6D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Class </w:t>
            </w:r>
          </w:p>
        </w:tc>
        <w:tc>
          <w:tcPr>
            <w:tcW w:w="1065" w:type="dxa"/>
            <w:shd w:val="clear" w:color="auto" w:fill="FDE9D9" w:themeFill="accent6" w:themeFillTint="33"/>
            <w:noWrap/>
          </w:tcPr>
          <w:p w14:paraId="4C60C301" w14:textId="78936EFE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>Total Number of devices</w:t>
            </w:r>
          </w:p>
        </w:tc>
        <w:tc>
          <w:tcPr>
            <w:tcW w:w="1066" w:type="dxa"/>
            <w:shd w:val="clear" w:color="auto" w:fill="FDE9D9" w:themeFill="accent6" w:themeFillTint="33"/>
            <w:noWrap/>
          </w:tcPr>
          <w:p w14:paraId="3725C84B" w14:textId="4B1602A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>2024</w:t>
            </w:r>
          </w:p>
        </w:tc>
        <w:tc>
          <w:tcPr>
            <w:tcW w:w="1065" w:type="dxa"/>
            <w:shd w:val="clear" w:color="auto" w:fill="FDE9D9" w:themeFill="accent6" w:themeFillTint="33"/>
            <w:noWrap/>
          </w:tcPr>
          <w:p w14:paraId="3F81B14C" w14:textId="2670AE9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>2023</w:t>
            </w:r>
          </w:p>
        </w:tc>
        <w:tc>
          <w:tcPr>
            <w:tcW w:w="1066" w:type="dxa"/>
            <w:shd w:val="clear" w:color="auto" w:fill="FDE9D9" w:themeFill="accent6" w:themeFillTint="33"/>
            <w:noWrap/>
          </w:tcPr>
          <w:p w14:paraId="6D7B9875" w14:textId="4BE69C3D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>2022</w:t>
            </w:r>
          </w:p>
        </w:tc>
        <w:tc>
          <w:tcPr>
            <w:tcW w:w="1066" w:type="dxa"/>
            <w:shd w:val="clear" w:color="auto" w:fill="FDE9D9" w:themeFill="accent6" w:themeFillTint="33"/>
            <w:noWrap/>
          </w:tcPr>
          <w:p w14:paraId="3994B744" w14:textId="6904B1A4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>2021</w:t>
            </w:r>
          </w:p>
        </w:tc>
      </w:tr>
      <w:tr w:rsidR="005A7ACA" w:rsidRPr="005A7ACA" w14:paraId="7EC418C4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D61C36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A911A9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B6994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Φ3.3 x L10mm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22307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BE16E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247A4D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18AB35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0E695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0EC27E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6EAD1A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3F7127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88C169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4BF4B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Φ3.3 x L12mm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9F7607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48EFA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C2A6A1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235A2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EAF37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2E06E0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</w:tr>
      <w:tr w:rsidR="005A7ACA" w:rsidRPr="005A7ACA" w14:paraId="41C7BAE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978A5F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484C3F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5E812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Φ3.3 x L14mm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88E2F6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EEFE7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48B58C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0D90E5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208608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66CAA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59EE0F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65B41E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5FC4E6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57A4B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Φ4.1 x L8mm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56291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1E241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049FA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C6DE5F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F1C312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97CCF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418012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B2A522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19D9E8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D728C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Φ4.1 x L10mm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438F8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1F1D3C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55682C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E43EC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948FF0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06CAC3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</w:tr>
      <w:tr w:rsidR="005A7ACA" w:rsidRPr="005A7ACA" w14:paraId="1C668DD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7F0384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5AB441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6134A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Φ4.1 x L12mm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2E9B6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1B01F5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CB027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CEED91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0C000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16A0C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</w:tr>
      <w:tr w:rsidR="005A7ACA" w:rsidRPr="005A7ACA" w14:paraId="65A17C24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51D245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A06FCA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17B2F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x L8mm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388F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3C468B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0F301A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5948D6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F01D22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E725C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292FB3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F244F0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EF903E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189E7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x L10mm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83653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0F8949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B6A690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C4D41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AD1494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9F40C9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28AF2D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ABEB9A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1E52E1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25C37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Φ3.5 x L8mm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C9163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3E2FF0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65E97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5DD0E5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C7C4AA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7494FE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04391A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793C69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B37C6C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D0EA3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Φ3.5 x L10mm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B58BC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40C9C1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2CBCC4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F67E48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171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FB7061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B7205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</w:tr>
      <w:tr w:rsidR="005A7ACA" w:rsidRPr="005A7ACA" w14:paraId="5D44137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B38872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2A656F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63DDA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Φ3.5 x L12mm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3A72C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F10429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D87C9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5309A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B169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121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2AFD4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120</w:t>
            </w:r>
          </w:p>
        </w:tc>
      </w:tr>
      <w:tr w:rsidR="005A7ACA" w:rsidRPr="005A7ACA" w14:paraId="4471CA8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7AC9C2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3EFFDD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E9908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Φ3.5 x L14mm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5B1F3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0F5527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E69CC2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BCA49C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A7D9ED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042F9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</w:tr>
      <w:tr w:rsidR="005A7ACA" w:rsidRPr="005A7ACA" w14:paraId="482DD2A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C726A1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C5DBDA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42088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Φ4.0 x L8mm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4D56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4F82D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B5ADA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774B8E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E71B7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1657A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</w:tr>
      <w:tr w:rsidR="005A7ACA" w:rsidRPr="005A7ACA" w14:paraId="05775F2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0F7057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F9A8EC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6490F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Φ4.0 x L10mm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19DBF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66CAB9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219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FF02A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F15180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139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748C00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CFCB3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100</w:t>
            </w:r>
          </w:p>
        </w:tc>
      </w:tr>
      <w:tr w:rsidR="005A7ACA" w:rsidRPr="005A7ACA" w14:paraId="720E2DA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F89137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8BD531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2A5BE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Φ4.0 x L12mm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E15452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116A15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264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C3980C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50DD5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154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EC21BA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ABBA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130</w:t>
            </w:r>
          </w:p>
        </w:tc>
      </w:tr>
      <w:tr w:rsidR="005A7ACA" w:rsidRPr="005A7ACA" w14:paraId="3A32607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4FAA68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ED365E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F8449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Φ4.0 x L14mm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6C95F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129DF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B42EC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17756A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70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A43CC9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60D604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</w:tr>
      <w:tr w:rsidR="005A7ACA" w:rsidRPr="005A7ACA" w14:paraId="35E987B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9AAF68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EBFFE8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94029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Φ4.5 x L8mm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353A3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F76ED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070B6B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1F07C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7B954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41A743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DB7A20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B0895F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36D91F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D86D41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Φ4.5 x L10mm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83DC0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3B1461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2DB76F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86EBC1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121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B319AB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9091D5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</w:tr>
      <w:tr w:rsidR="005A7ACA" w:rsidRPr="005A7ACA" w14:paraId="56A803E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8CF669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7A09C3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956AC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Φ4.5 x L12mm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2F3A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D07EDD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167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43B38C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EFDF9A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147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05EF0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52EFCE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</w:tr>
      <w:tr w:rsidR="005A7ACA" w:rsidRPr="005A7ACA" w14:paraId="629064D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6A994C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2BE299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4DF9F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Φ4.5 x L14mm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E7A70F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F5CB6C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2DD75C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4FCC3B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FEDFF1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85F7EC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4480A2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9A2AAC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07F153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5DFFB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2767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9C2B1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1CDB6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71A5C4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95309C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1AAE60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27184B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ABAC2C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9CE234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2B56D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AF7B5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B4F7A9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1E40B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AA60BE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F2402D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38F105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019233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8205FC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D083EA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Round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59285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6DAC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5148B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65EB4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A3C725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BFA7A8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3B2C2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F149DD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F69C3E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78D98F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30FA3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FAFCD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3EED89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CF7EB5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E0CB50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888FB5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A1F553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2D1C09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4F8BEF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5C2CC7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2BD18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129E2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FBF991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461C5E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5F102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9EBB1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02DC7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56B3AF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3D538A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5EACDB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E37D3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4676C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50AEA0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EC04FA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2BD90E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D6D3E8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04422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0ACC6F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DC223A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BDE4BD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0FEA8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A4B66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AB19B2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A99B8D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65557F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31B7CB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8D1D6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D72FDC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F5AACF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4A9ECB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EA63C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02671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C636A2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CEC08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61C4CE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6BE9B6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95D5A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FCB344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F7F08B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lastRenderedPageBreak/>
              <w:t>3AA-011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77F637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D17FBD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261E2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A8A421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51766E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DD32B8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93A50D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D3CC7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CFCA8A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1A0A7C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B52964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5AFE5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DD7CA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982C8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94F60C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53F823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073310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E2BAF9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1F63214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3DEABE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0751D8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FA736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29E21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4AB3E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8781FF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36FE74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7087BD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B82BF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CAD4F8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CEC0AA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662476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5AB30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93079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DD50E8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9C157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BF0FCD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72129F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E548CE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A87F84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FD0EC4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D05FBE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9E5E2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8FF5A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27467C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6BF085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9AF44B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EC4E9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B90BBF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585EAA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D4BA37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9CADB8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53C47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A428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634C2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11151D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07E613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B64D50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4D10A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436AC5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D88FEA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B9D7C7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Taps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BDE05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54391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DE196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5660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6CE23D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420C7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9E4A91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2920C2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07F7F0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638B9B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Taps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3A2FB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46930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F0D1C7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509CB3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3C4AEA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B6C273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F2827F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ACE2B2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7E9949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6F5CC3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Taps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A7C9F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FB27B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1D1A03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1FB5EC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36EDB9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EEC1D8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334C74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2BC452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25AB67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D16B34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E929C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DF46F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DEE1A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B83F63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089BCC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F1C07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158478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7C332B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BB5DDD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B0C129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32747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ABB16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74BD1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2B4F48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316F63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2F0041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CD94F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940025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67E04E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B8EEB2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E0442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A4933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1A3EEE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91138C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4BB5BB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2B980D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8FEB3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19E6A7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7A6772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836122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63F74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11473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F97E25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0D3797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BE71A0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BDF466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F9DBE6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67DB8A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566D9B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5BAA80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CC117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C7F49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EAB47C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BEE4E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053D0B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A7A0BD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25F6E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A5ABF5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022F75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8771E9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DE69B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8A83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AF3972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DFA0F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D2330A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A0ED52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61338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D2E8DB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66C2EC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F4C240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0FB55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AC30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89C596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1F285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35BCD4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3DFDD2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E35489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10283F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DFF7C9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D5CC31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B62A3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97D80E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BFA34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FE811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5015BA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258A0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B2E0F0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B5DBAD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88E469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5370C3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DC491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ED9AA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222FB2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308D2D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48C84C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CD981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35051C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1DB796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5D6E1B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F9E081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AA2A2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2.00RT0S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212B4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F20DA4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A61FA0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BC0E50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21E661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33FCE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414347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BCC6AA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C24A8D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6F247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2.50RT0S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D6BE9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3652E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BB84EC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8B3544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2B4164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C7ABB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629B28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62EC6E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B9057F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Torque Ratchet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8A86D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10040 Ncm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642BE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EC3F85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F1A7F8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69AAC1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C7DC2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C564F3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4601E5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8B355D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2F1D13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Drill Extender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F2C00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BCCE9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EFBBD0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8EBFF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167DA3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82C897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FA2674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7350D2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6783DC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DE6DD2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Lindermann Drill (Pilot Drill)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BEDD2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D2.0×L14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3840D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40301F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26E347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8DFC91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C326DF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B18B2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CD2ACC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9462F7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496C43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Lance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F2345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CFD1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ECB73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13E60A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0E90B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6D21F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60BC6B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A6C741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93B096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8E4E70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80926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2.00RT0L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7D213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34623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AA7F0A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7C824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42ABA8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64183D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465335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DADDEF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2503A8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E2CDE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2.50RT0L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01BD8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A275A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2BF31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BCCA8F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579D2E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D9BFDD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3132804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96F401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BFB522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8B962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1.250HP0L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0C5D4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D7A6E4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CE5602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6A6812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CB565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03990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E773E0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0F3064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645CAE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8607C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1.250RT0S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6E4A9B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CD868E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53CB0C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4573DE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1EE9EC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A4F478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A5ABDA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F93CA3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3C09B5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14DEE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1.250RT0L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B9277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B70E47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4FA4F6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C4DA8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800BBD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F3333E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FDB9CD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62A3A8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D145A3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D5853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HP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A63457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153ACD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21B43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AF6555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735889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BC5019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1EDD2B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71C651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75E97F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F8C78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RT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D0C70D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12F8F1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890DD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890BB5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3701D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F2C4F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5B2D29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BB9A33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BB6CAE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Paralleling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91A3D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D2.00D2.8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447D00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32145B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E7D95E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ED109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BA16D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AED1E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31F3CA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846C26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D9CBC7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F5F86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2.00HP0L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47F1A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DF2B70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363689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7B16BB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C7DF7B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793FB5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C12E5B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066EE5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lastRenderedPageBreak/>
              <w:t>3AA-057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7D3773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918ED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2.50HP0L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9218C5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C97BBF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413B2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B781A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4F6D1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BDD18F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140E3D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C03633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3AA-065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902F91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1BEB8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428A9D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8DF98F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FD25D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EA23DB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1276D2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94384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1C0419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170E72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3AA-066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36174C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CAB30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4272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76382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F8851C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BB5FD2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FBECF6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27D91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74C6EA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7A014F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3AA-067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35137E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DDA492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35F5E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C8D28D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E65234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9079D8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433477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E4990F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14BD40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A3D418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3AA-148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B088BF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EFA44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1.250RT0EL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7F291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4A5DB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9D8B82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A1DC02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26283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84A312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645701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511A88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17AD4F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 Holder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48580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/3.3×16.2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264DD2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3DA7F2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04D9B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C5028F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A3F94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4204D6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D2DD0B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0E9BA6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1A10D7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8E2E0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8790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0CBC2E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0192B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B65DB5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9D15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E4877E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AAB121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1ABA0A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03E8FF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25CF2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88A52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A886A9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E6E57E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A2E4CF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D4AC39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83D81D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FF60444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FE1AEE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000D19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75E56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EF50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167065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86A423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F7A50C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27AC42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C4EE4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4C0161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C0E82C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3BD44C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051AD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E407B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B40658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084F3F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79137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9048C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E8DE61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E111D4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81CF46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9DA0C0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0B7FB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2F8B4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19728B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F02460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54662C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849128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658F73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1EAF8F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19DD36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EC4451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9AD34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0A7271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8FE0BE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51CBE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AC4CC7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AE542F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846745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DE6D52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E5CF14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EA0B51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4F0E3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E120F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0D46B9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2F64D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53BF9F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8F1A0F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8B835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695139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B8B9C8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60171D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ø3.3/4.1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79FE6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20B9F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D1C22F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B76A69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1E2AE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03BFA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804AE0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93DA96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01E5C6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7CBCA9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28B1C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397A8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DE09BB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CC3B77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B6147B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E08ECE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775475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173B27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D985FA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99A935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12316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FD8E3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B81974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944AA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501427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C606A0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9CFBC3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CE9DCA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E92531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E89E38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EBAEC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E9BF8C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ECF24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BA69ED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28D76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3DC6BD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A215C9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7F2D34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2C2DDA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8BEAB4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ø4.8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BDD1E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2A889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FB89AE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81C844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90CCCE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B1E6E3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978521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040B0E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9A1876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4D4E85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E13A1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7EC6A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54E79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E4547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2C6641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FFB23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083EDA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83BDC0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CCF5F3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A849DE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AA16A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341B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3E9700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D7B0C8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49BED4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CEBC2D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B9FB05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516DA9C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B74F93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188C84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78592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0230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444BF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C6DB72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817929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B5F21F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BA5DCD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53157A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8CD61B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A2AC1E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 for ø5.5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5CE67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0294F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9BDFBD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872DAA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93BA61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060982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4B8EB8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718DD8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0FCED9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234D6F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Abutment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26776D" w14:textId="7E132B5B" w:rsidR="005A7ACA" w:rsidRPr="005A7ACA" w:rsidRDefault="00F43DA6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C059F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E89CED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7D1E32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A052EF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3E73F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9734B3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C335FA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FF6B95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73114C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Bone Flattening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F6C56C" w14:textId="4FA02993" w:rsidR="005A7ACA" w:rsidRPr="005A7ACA" w:rsidRDefault="00F43DA6" w:rsidP="00F43DA6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600A3B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2B5E8B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7AC804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C203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10F174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AFDF88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6E0870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9E96E0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B2DB1C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Drill Tube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0A90A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D2.0/D5.3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5B999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A0F8D2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1A6C5C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5FDDD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72DF7C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987B96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996FCC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EA8CC8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CBACDE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Drill Tube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79EAC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D2.5/D5.3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301E8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5B36F2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FBCA91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3AEA4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DDF9D0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69768A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64E4E1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06D236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5F42BF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468A4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32A0F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A2D8AB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2F08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76848B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6BB5EF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D37F21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8C543C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515BE7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E3992D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C3C66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9F5E8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9017F6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98182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875CB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A07B6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EAA4E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1A7CF9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2C7026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7B4686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165E0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233E1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50A41B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58844C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7C44A3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05FB61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2D933D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F5A4A2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DD3F56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77A3B9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4C30F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00822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529782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2F25C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6CD1AB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585F5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F19E4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F96E03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5DBA4D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650A54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E24DD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D12D4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79520A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F13691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6B33B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4FD599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61C38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ED2D26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A23A2F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42F148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33472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3C666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23E47F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A5B6AD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01E25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F8BBB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EA3D94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DFC1F3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8DF9FC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6024D3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593DC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A3CC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200995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C084D8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5938F4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8ECA9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A2CA67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ABD4AB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C45787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lastRenderedPageBreak/>
              <w:t>3AA-N13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02B22A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DD4E1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2089D2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54FE45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4F85C8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701E52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EC1FC8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3010F8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33FC76C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AE9246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D25706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56377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99FF6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BAF1C1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7D4F02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F0CD2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9FBAC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71CB45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470967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0D2553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01B4CA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57CB2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D19768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AF3985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E283C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8A55D0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AEFAD2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7D2FE3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16D818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E4A574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5035A7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B37ED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D1613F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E48164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E8C75B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D8DD7D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59DF01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10FA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5D4887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10F319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EED8ED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8DE86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18D1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EFA01B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8204A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9DAF9F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0B47B0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6E0B6E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051C7B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58415F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74AC12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Driver0Stopper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E0BFA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2.00HP0S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250BE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BD49D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69AA6C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5FC5DF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AE498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24807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E6EDA9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C66F57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4E3D57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Driver0Stopper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80D3D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2.00RT0S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4B3C3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77078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0D21A8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74F8D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1EC6C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60D7C8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1B1CF3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DC5201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E6CB32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Driver0Stopper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228E6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2.50HP0S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BDE31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C0769D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74F60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90EA9C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295201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FC436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08677B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D66FE8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33FEF9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Driver0Stopper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D8411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2.50RT0S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144D34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70462A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E49D98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2A7AE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2BA344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C75714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6D4F1A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1ABB50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34C5F3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Driver0Non 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EE08D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2.00RT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D4FE1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7773B5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42D33D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52A2C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DE9A9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81849D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2846DE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24770E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9C2401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Driver0Non 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211F0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2.50RT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B01F4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8EA6C2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43313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0C2DA4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E3D89F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9E2F2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8D43E1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D79F4D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AB2AA7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43215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6440E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9158E0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F5B16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EA38B9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30060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463843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AB533F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15F125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74F2B2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3692B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A653E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1059D9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F7C621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1CB958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A33094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F777A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4FE573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497EB8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332FDC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3F429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EA7FA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007FAA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2850A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EAC060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8709DF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6857D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33FCB3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C65258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F5DCDF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B3445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452702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235DB5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72C0AF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ADA3A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36D576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4BDDFC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07FFB5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162B2C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270401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Point Straight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56E7F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0D475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8370BD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2CE9C7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B5534C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ED6B5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DF5F9E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DBF20F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8DA00D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E5EEF7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Point Straight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16098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78D47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49AE7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2B618B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DFF5E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0E8B62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A16C2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728252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8603C7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EFC2C1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347B9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765F1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64E9F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1507CA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7CACD1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2B9F1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682E8C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84572C4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A27333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CE4DF8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61403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4E9AB7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18708A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464EEB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F28190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0554DA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390E2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EAC574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7EAFD6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D075D1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8AEF9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/D3.3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15F1D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E4AD9A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88DB77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FC4F0A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1502F8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C3B014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E04F7B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49D4D3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1A8B5B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50DD5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47351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96A334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A3EFC7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D6960C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EB2F85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ED8B4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F9A6ED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F9EED0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EF9354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Tissue Punch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7E0D7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D7167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7B5D9E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74DAC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BFA64D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FFBE77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DECC6F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B2424A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4B4F03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C6F63F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Anchor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5ABE3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L18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411D4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B86160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207E3E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3C0160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B1ABC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BBD604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AE12D1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113674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06E48F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F2FA4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789D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72E9DB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2643C0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A5FE99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C91ABF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B7ECF3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C4B607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B8C256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A83838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5AE62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3B707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9FC834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74639F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C2B023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900BC1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C3C9C7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654511C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2C089E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F77202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Lance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18A18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3FA78F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5D981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4A1D65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FA8DC3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C13FEB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61EC3A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3E0E27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5C88C1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9B20A3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3DE57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992D7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BD90E1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0FD4D6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08F879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D50980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7E4E9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2C714C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55C24E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B00849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EA6F9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C6CCB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0F0B2A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02B89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C703F5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93BA9B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0EA2C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A39493F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A7462D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DFFCE0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8EF3A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D2.005mm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2607B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A532A4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38ABB3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C3E095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2F879C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164FC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97A19C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2BBCD2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3AA-N58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9BB28A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C12E7A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/D2.805mm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4CF35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E9EF96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D1EC2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75DA64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EC0D34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6760A6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1F2E78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C3C245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A4ADBC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DEF1F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/D3.305mm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F51D7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119620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5D1FFC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44F5F3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403E77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4D2B19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230E7EA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EA84C4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3AA-N60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98328E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C5932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/D4.005mm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AAA8C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118093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226F8E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C27489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A181D8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A30EE4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A5B15A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BE0AEB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59ACD3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BF75B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1308C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43BB64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248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1CD7C9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330A34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198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BF514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42D567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80</w:t>
            </w:r>
          </w:p>
        </w:tc>
      </w:tr>
      <w:tr w:rsidR="005A7ACA" w:rsidRPr="005A7ACA" w14:paraId="46C26CA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34ECE0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lastRenderedPageBreak/>
              <w:t>4AA-B46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1426E3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8BB42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8B63D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D8E12D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E75BC5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5C62CB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EAE58A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18BAEE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61</w:t>
            </w:r>
          </w:p>
        </w:tc>
      </w:tr>
      <w:tr w:rsidR="005A7ACA" w:rsidRPr="005A7ACA" w14:paraId="56F6FCA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BCFF3A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3C2259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29750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37BD04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A3D29B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7776C6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B85F04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9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C6087D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E4778E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B19AF7C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C487E3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41F107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C7BB8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725ED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CBF9A9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9A352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FF6BA2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50CDB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1F124B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1F50CE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19503B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CBD168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16A4C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BBDDF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40824C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778A2A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A04431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08DED0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FCBA13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</w:tr>
      <w:tr w:rsidR="005A7ACA" w:rsidRPr="005A7ACA" w14:paraId="178B6EF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0FDDEA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6537E7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2868B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46E0A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1A9685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B14FC5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F227A6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8BF0D7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473BFA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C12BC5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BD40C4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0E87BE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E7157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2FD61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397B36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DCA56B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66CFA8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D3DD4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DD4E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88</w:t>
            </w:r>
          </w:p>
        </w:tc>
      </w:tr>
      <w:tr w:rsidR="005A7ACA" w:rsidRPr="005A7ACA" w14:paraId="086E7F7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D0AD44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37F4F6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15526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06C6D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F4A7D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7B85CE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6D02CD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B55B6D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53EB1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924D84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14E40E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21CB05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A5CBF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08E1B1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F08827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480FC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353224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75681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CBFE7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87</w:t>
            </w:r>
          </w:p>
        </w:tc>
      </w:tr>
      <w:tr w:rsidR="005A7ACA" w:rsidRPr="005A7ACA" w14:paraId="480B8A55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2589499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ED9427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D74E1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1DC463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F6B42C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0EE426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F776A4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333EF7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77913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1BAF0C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DC6A90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950778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06FA4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BBFCB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ADBC81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C98897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2DDF24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7A5083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1388E6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F27C0D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CA3C25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4AA-E17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16472C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93317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ADCF2B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7960F6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2DA744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1ABC40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58BFA2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608EAE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8EA7A0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9B449F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14867CC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6E5F8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53611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22649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1D4BEC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9A8417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6E47C9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68DCC7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E1AD6C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658353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0FF1EB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Ti0Base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49CC6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33BCF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A4525A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9C2A3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B00ACA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3ED368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E5280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80</w:t>
            </w:r>
          </w:p>
        </w:tc>
      </w:tr>
      <w:tr w:rsidR="005A7ACA" w:rsidRPr="005A7ACA" w14:paraId="6D4458B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6AE483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714469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Ti0Base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E59B1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7BF2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AECC9D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908FF9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942620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2B7916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51841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8BF48B3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20D565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4B59E2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Ti0Base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81C6B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B228C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44DC9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2CE76C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5AF6A8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596029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6EE8DB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100</w:t>
            </w:r>
          </w:p>
        </w:tc>
      </w:tr>
      <w:tr w:rsidR="005A7ACA" w:rsidRPr="005A7ACA" w14:paraId="6F6CE1FB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BA57F8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71A670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EEB96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4C749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DEF713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5D65D9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BD115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F3FA47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795F8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06BCCA1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F26533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C52662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24C5F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CBADF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0D0170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A0F7FF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FAE0C3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31764D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3842AD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E79057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12B424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4AA-P01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39AD0F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Premilled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4EB95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D10.0H20.0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2A22B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9BCF7C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546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17B367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EE50F2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396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484280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D00B05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350</w:t>
            </w:r>
          </w:p>
        </w:tc>
      </w:tr>
      <w:tr w:rsidR="005A7ACA" w:rsidRPr="005A7ACA" w14:paraId="5CF5F5FC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3D3919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4AA-P02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7685A5F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Premilled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3C2F6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D10.0H20.0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F41B7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4325E0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B4F059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1966F2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332602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EA00BE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B0E791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2EAA6A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F073F69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187F9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AE321D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31C0A5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C680E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B4C061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E91A673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4AB4F4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EF70F6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549519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8CAB6B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D137B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C5262A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7250D3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378779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9053F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EF2E7F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7BA3E5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68D9E5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FCB4571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4AA-U02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433EB6D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30°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DB735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E39F2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C251A7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59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674FC6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104E07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28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32389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5609DA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147161F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60F2C89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D0587A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3283E9" w14:textId="207FB8FD" w:rsidR="005A7ACA" w:rsidRPr="005A7ACA" w:rsidRDefault="005A7ACA" w:rsidP="005A7ACA">
            <w:pPr>
              <w:spacing w:after="0" w:line="240" w:lineRule="auto"/>
              <w:jc w:val="right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FB64D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79FA19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2060E5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D620C0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575621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418AA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77E0E456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CC8222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6AA-016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4D277A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Coping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44FA7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4974E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7B42BB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FE101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BCA29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5B753D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17A9F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449584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9A4B58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ED3A58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Post0Open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81DE1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32257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F4B8D5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607A515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F8F77C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DF3133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13408F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766829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CCC867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6AA-025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5D5067E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Post0Open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AE60A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BFDEA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4B2B193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F72B82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0FAF5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7C5BFF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8635FF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34C39C7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72ADBE1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6AA-030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E625844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Post0Close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E0EF5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4B814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5D56C2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37A2C47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A591C0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795BF0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6CDE161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907A8F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0E516495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6AA-044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38C611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Housing Retainer with O0ring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74F18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D5.5L2.1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631A9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B83DF4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D188B8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1AE1F8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FFD25B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D9C878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2B9F3AA9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45EA200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1DAFED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Post0Open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6F393A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AF3259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E4C903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448BF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22BAF06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8A57F8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01B1FC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9301418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69A3AAB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6AA-081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35C968B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C42AD3" w14:textId="4073408A" w:rsidR="005A7ACA" w:rsidRPr="005A7ACA" w:rsidRDefault="005A7ACA" w:rsidP="005A7ACA">
            <w:pPr>
              <w:spacing w:after="0" w:line="240" w:lineRule="auto"/>
              <w:jc w:val="right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2ABA66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FA4251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73059B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4EECA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7E218B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7DB754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0FEA070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5293E98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6AA-083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0F7233B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ScanBody</w:t>
            </w:r>
          </w:p>
        </w:tc>
        <w:tc>
          <w:tcPr>
            <w:tcW w:w="2693" w:type="dxa"/>
            <w:shd w:val="clear" w:color="auto" w:fill="auto"/>
            <w:noWrap/>
            <w:vAlign w:val="bottom"/>
          </w:tcPr>
          <w:p w14:paraId="2B35AC66" w14:textId="5EE886FE" w:rsidR="005A7ACA" w:rsidRPr="005A7ACA" w:rsidRDefault="005A7ACA" w:rsidP="005A7ACA">
            <w:pPr>
              <w:spacing w:after="0" w:line="240" w:lineRule="auto"/>
              <w:jc w:val="right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238724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63C5405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141EDC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94C7AA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60B61A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AEABB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0930D22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4F675B0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6AA-089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E0DAFD6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Digital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</w:tcPr>
          <w:p w14:paraId="1E1F88D9" w14:textId="378302E9" w:rsidR="005A7ACA" w:rsidRPr="005A7ACA" w:rsidRDefault="005A7ACA" w:rsidP="005A7ACA">
            <w:pPr>
              <w:spacing w:after="0" w:line="240" w:lineRule="auto"/>
              <w:jc w:val="right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D1BA15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1C55084B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052BDAE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E795F20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14349F6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D79153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3681990D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0FBDC5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6AA-090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4940E732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Digital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</w:tcPr>
          <w:p w14:paraId="59F25117" w14:textId="38137E2F" w:rsidR="005A7ACA" w:rsidRPr="005A7ACA" w:rsidRDefault="005A7ACA" w:rsidP="005A7ACA">
            <w:pPr>
              <w:spacing w:after="0" w:line="240" w:lineRule="auto"/>
              <w:jc w:val="right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01DB6B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E1F38B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ED092E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29FDB58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9AE8062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67FF90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42F717F2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3FDD485F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BSMUAL480000A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272E2F5E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DBEE3C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4F396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72C32A5F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43D810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068C20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48BFB7E9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7DFF373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  <w:tr w:rsidR="005A7ACA" w:rsidRPr="005A7ACA" w14:paraId="509AED4E" w14:textId="77777777" w:rsidTr="000C5F25">
        <w:trPr>
          <w:trHeight w:val="255"/>
        </w:trPr>
        <w:tc>
          <w:tcPr>
            <w:tcW w:w="1218" w:type="dxa"/>
            <w:shd w:val="clear" w:color="auto" w:fill="auto"/>
            <w:noWrap/>
            <w:vAlign w:val="bottom"/>
            <w:hideMark/>
          </w:tcPr>
          <w:p w14:paraId="1C5E7143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BSMUIT48000NA</w:t>
            </w:r>
          </w:p>
        </w:tc>
        <w:tc>
          <w:tcPr>
            <w:tcW w:w="3035" w:type="dxa"/>
            <w:shd w:val="clear" w:color="auto" w:fill="auto"/>
            <w:noWrap/>
            <w:vAlign w:val="bottom"/>
            <w:hideMark/>
          </w:tcPr>
          <w:p w14:paraId="6E2BE2B7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Multi0Unit Impression Coping Transfer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A57C58" w14:textId="77777777" w:rsidR="005A7ACA" w:rsidRPr="005A7ACA" w:rsidRDefault="005A7ACA" w:rsidP="005A7ACA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A00B2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3C01C2ED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2A9FE3DA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2F4EF4C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198D0CEE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  <w:tc>
          <w:tcPr>
            <w:tcW w:w="1066" w:type="dxa"/>
            <w:shd w:val="clear" w:color="auto" w:fill="auto"/>
            <w:noWrap/>
            <w:vAlign w:val="center"/>
            <w:hideMark/>
          </w:tcPr>
          <w:p w14:paraId="5335C387" w14:textId="77777777" w:rsidR="005A7ACA" w:rsidRPr="005A7ACA" w:rsidRDefault="005A7ACA" w:rsidP="005A7ACA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5A7ACA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0</w:t>
            </w:r>
          </w:p>
        </w:tc>
      </w:tr>
    </w:tbl>
    <w:p w14:paraId="73FE6009" w14:textId="0BF3B16B" w:rsidR="00405750" w:rsidRPr="00405750" w:rsidRDefault="00405750" w:rsidP="00BC6565">
      <w:pPr>
        <w:pStyle w:val="af2"/>
        <w:numPr>
          <w:ilvl w:val="0"/>
          <w:numId w:val="29"/>
        </w:numPr>
        <w:spacing w:before="240" w:after="240" w:line="240" w:lineRule="auto"/>
        <w:rPr>
          <w:b/>
          <w:bCs/>
          <w:sz w:val="24"/>
          <w:szCs w:val="24"/>
          <w:lang w:eastAsia="zh-TW"/>
        </w:rPr>
      </w:pPr>
      <w:r w:rsidRPr="00A570A2">
        <w:rPr>
          <w:rFonts w:ascii="微軟正黑體" w:eastAsia="微軟正黑體" w:hAnsi="微軟正黑體" w:cs="Arial" w:hint="eastAsia"/>
          <w:b/>
          <w:bCs/>
          <w:sz w:val="20"/>
          <w:szCs w:val="20"/>
          <w:lang w:eastAsia="zh-TW"/>
        </w:rPr>
        <w:t>Worldwide</w:t>
      </w:r>
    </w:p>
    <w:tbl>
      <w:tblPr>
        <w:tblW w:w="13036" w:type="dxa"/>
        <w:tblInd w:w="33" w:type="dxa"/>
        <w:tblBorders>
          <w:top w:val="single" w:sz="4" w:space="0" w:color="auto"/>
          <w:insideH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0"/>
        <w:gridCol w:w="2968"/>
        <w:gridCol w:w="2693"/>
        <w:gridCol w:w="851"/>
        <w:gridCol w:w="1134"/>
        <w:gridCol w:w="992"/>
        <w:gridCol w:w="992"/>
        <w:gridCol w:w="1134"/>
        <w:gridCol w:w="992"/>
      </w:tblGrid>
      <w:tr w:rsidR="00DC7FE9" w:rsidRPr="00DC7FE9" w14:paraId="49003637" w14:textId="77777777" w:rsidTr="000C5F25">
        <w:trPr>
          <w:trHeight w:val="255"/>
          <w:tblHeader/>
        </w:trPr>
        <w:tc>
          <w:tcPr>
            <w:tcW w:w="1280" w:type="dxa"/>
            <w:shd w:val="clear" w:color="000000" w:fill="FDE9D9"/>
            <w:noWrap/>
            <w:vAlign w:val="center"/>
            <w:hideMark/>
          </w:tcPr>
          <w:p w14:paraId="08A1E8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Model </w:t>
            </w:r>
          </w:p>
        </w:tc>
        <w:tc>
          <w:tcPr>
            <w:tcW w:w="2968" w:type="dxa"/>
            <w:shd w:val="clear" w:color="000000" w:fill="FDE9D9"/>
            <w:noWrap/>
            <w:vAlign w:val="center"/>
            <w:hideMark/>
          </w:tcPr>
          <w:p w14:paraId="4664FD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Product Name </w:t>
            </w:r>
          </w:p>
        </w:tc>
        <w:tc>
          <w:tcPr>
            <w:tcW w:w="2693" w:type="dxa"/>
            <w:shd w:val="clear" w:color="000000" w:fill="FDE9D9"/>
            <w:noWrap/>
            <w:vAlign w:val="center"/>
            <w:hideMark/>
          </w:tcPr>
          <w:p w14:paraId="2B52F35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Specification </w:t>
            </w:r>
          </w:p>
        </w:tc>
        <w:tc>
          <w:tcPr>
            <w:tcW w:w="851" w:type="dxa"/>
            <w:shd w:val="clear" w:color="000000" w:fill="FDE9D9"/>
            <w:noWrap/>
            <w:vAlign w:val="center"/>
            <w:hideMark/>
          </w:tcPr>
          <w:p w14:paraId="284DE1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Class </w:t>
            </w:r>
          </w:p>
        </w:tc>
        <w:tc>
          <w:tcPr>
            <w:tcW w:w="1134" w:type="dxa"/>
            <w:shd w:val="clear" w:color="000000" w:fill="FDE9D9"/>
            <w:noWrap/>
            <w:vAlign w:val="center"/>
            <w:hideMark/>
          </w:tcPr>
          <w:p w14:paraId="4EC6C7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 Total Number of devices </w:t>
            </w:r>
          </w:p>
        </w:tc>
        <w:tc>
          <w:tcPr>
            <w:tcW w:w="992" w:type="dxa"/>
            <w:shd w:val="clear" w:color="000000" w:fill="FDE9D9"/>
            <w:noWrap/>
            <w:vAlign w:val="center"/>
            <w:hideMark/>
          </w:tcPr>
          <w:p w14:paraId="3ADDEB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2024 </w:t>
            </w:r>
          </w:p>
        </w:tc>
        <w:tc>
          <w:tcPr>
            <w:tcW w:w="992" w:type="dxa"/>
            <w:shd w:val="clear" w:color="000000" w:fill="FDE9D9"/>
            <w:noWrap/>
            <w:vAlign w:val="center"/>
            <w:hideMark/>
          </w:tcPr>
          <w:p w14:paraId="6E9509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2023 </w:t>
            </w:r>
          </w:p>
        </w:tc>
        <w:tc>
          <w:tcPr>
            <w:tcW w:w="1134" w:type="dxa"/>
            <w:shd w:val="clear" w:color="000000" w:fill="FDE9D9"/>
            <w:noWrap/>
            <w:vAlign w:val="center"/>
            <w:hideMark/>
          </w:tcPr>
          <w:p w14:paraId="66A2E4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2022 </w:t>
            </w:r>
          </w:p>
        </w:tc>
        <w:tc>
          <w:tcPr>
            <w:tcW w:w="992" w:type="dxa"/>
            <w:shd w:val="clear" w:color="000000" w:fill="FDE9D9"/>
            <w:noWrap/>
            <w:vAlign w:val="center"/>
            <w:hideMark/>
          </w:tcPr>
          <w:p w14:paraId="121BA1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b/>
                <w:bCs/>
                <w:sz w:val="16"/>
                <w:szCs w:val="16"/>
                <w:lang w:eastAsia="zh-TW"/>
              </w:rPr>
              <w:t xml:space="preserve">2021 </w:t>
            </w:r>
          </w:p>
        </w:tc>
      </w:tr>
      <w:tr w:rsidR="00DC7FE9" w:rsidRPr="00DC7FE9" w14:paraId="0CF0839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82CB8A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6B546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Bone Type Implant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4D109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Ø3.3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82C0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1C35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3085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8C67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7B8D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E298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</w:tr>
      <w:tr w:rsidR="00DC7FE9" w:rsidRPr="00DC7FE9" w14:paraId="5044C40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1F41E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D4D8E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64DA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Ø3.3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1009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55109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937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D6BB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DC74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60ED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8B33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198 </w:t>
            </w:r>
          </w:p>
        </w:tc>
      </w:tr>
      <w:tr w:rsidR="00DC7FE9" w:rsidRPr="00DC7FE9" w14:paraId="6380C8B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21B9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DD480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5AC3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Ø3.3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154D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58BC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5684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1E9B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30E4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AB81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246 </w:t>
            </w:r>
          </w:p>
        </w:tc>
      </w:tr>
      <w:tr w:rsidR="00DC7FE9" w:rsidRPr="00DC7FE9" w14:paraId="3394769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A228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06B2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FCA6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Ø3.3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48326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6594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05F8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0DF6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BCB3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3829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</w:tr>
      <w:tr w:rsidR="00DC7FE9" w:rsidRPr="00DC7FE9" w14:paraId="693CBB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19550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2F9E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F30EB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Ø4.1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87CB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87C2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2DF3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D5F0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7122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446D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129 </w:t>
            </w:r>
          </w:p>
        </w:tc>
      </w:tr>
      <w:tr w:rsidR="00DC7FE9" w:rsidRPr="00DC7FE9" w14:paraId="6A9EC3C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9DF20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FFA59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59945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Ø4.1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19BED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60072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329C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9F8A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9403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6152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315 </w:t>
            </w:r>
          </w:p>
        </w:tc>
      </w:tr>
      <w:tr w:rsidR="00DC7FE9" w:rsidRPr="00DC7FE9" w14:paraId="2BC1D0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7C9ED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89EE0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26CA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Ø4.1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21F6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067C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D7AD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254D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5132B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78FE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367 </w:t>
            </w:r>
          </w:p>
        </w:tc>
      </w:tr>
      <w:tr w:rsidR="00DC7FE9" w:rsidRPr="00DC7FE9" w14:paraId="20C9CB5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55A663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1133B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F9A9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Ø4.1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DA32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E083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10FC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A95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35E6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C774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</w:tr>
      <w:tr w:rsidR="00DC7FE9" w:rsidRPr="00DC7FE9" w14:paraId="34C3F4E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8BAC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5A96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476C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Ø4.8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E1F96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ED3F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A965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B9A0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4E49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7223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143 </w:t>
            </w:r>
          </w:p>
        </w:tc>
      </w:tr>
      <w:tr w:rsidR="00DC7FE9" w:rsidRPr="00DC7FE9" w14:paraId="07784BB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9783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8CA0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01F9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Ø4.8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CA5E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8527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1240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5987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B932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E3A3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F365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245 </w:t>
            </w:r>
          </w:p>
        </w:tc>
      </w:tr>
      <w:tr w:rsidR="00DC7FE9" w:rsidRPr="00DC7FE9" w14:paraId="7BFD342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FE44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A961A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13D89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Ø4.8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684C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5A26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8524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DC98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6C8B6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074C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125 </w:t>
            </w:r>
          </w:p>
        </w:tc>
      </w:tr>
      <w:tr w:rsidR="00DC7FE9" w:rsidRPr="00DC7FE9" w14:paraId="4A4D650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BC78C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60F3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60B6D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Ø4.8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523E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A2FC9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534C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A62D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3083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3675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</w:tr>
      <w:tr w:rsidR="00DC7FE9" w:rsidRPr="00DC7FE9" w14:paraId="1FA0EF5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62AC9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290EB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9BF18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Ø5.5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8D6E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DC31D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4661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0E43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5177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5D7D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115 </w:t>
            </w:r>
          </w:p>
        </w:tc>
      </w:tr>
      <w:tr w:rsidR="00DC7FE9" w:rsidRPr="00DC7FE9" w14:paraId="306969F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0A16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A0459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ED9C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Ø5.5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8C0A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7474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B3CE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08AF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3425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8286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146 </w:t>
            </w:r>
          </w:p>
        </w:tc>
      </w:tr>
      <w:tr w:rsidR="00DC7FE9" w:rsidRPr="00DC7FE9" w14:paraId="2557374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713DE5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04551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508C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Ø5.5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373B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E5A3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B3FA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A2D7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2EF1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E236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77 </w:t>
            </w:r>
          </w:p>
        </w:tc>
      </w:tr>
      <w:tr w:rsidR="00DC7FE9" w:rsidRPr="00DC7FE9" w14:paraId="09399A7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EF6DE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5577CE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6053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Ø5.5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268D4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BCFF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9C30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EF2A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2DC4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D7C1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</w:tr>
      <w:tr w:rsidR="00DC7FE9" w:rsidRPr="00DC7FE9" w14:paraId="6350E41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1E7B0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076A60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Bone Type Implant Plus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CD2B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Ø3.5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F952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E030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A529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3431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6312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B6FE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98 </w:t>
            </w:r>
          </w:p>
        </w:tc>
      </w:tr>
      <w:tr w:rsidR="00DC7FE9" w:rsidRPr="00DC7FE9" w14:paraId="08CD2EE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4BBB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5484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6CBA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Ø3.5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2D7F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88A5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1862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37B2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D75A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C53E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883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FF78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508 </w:t>
            </w:r>
          </w:p>
        </w:tc>
      </w:tr>
      <w:tr w:rsidR="00DC7FE9" w:rsidRPr="00DC7FE9" w14:paraId="125E83F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28CFB4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8FD4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D0E9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Ø3.5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EA987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C8B1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866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49A2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F238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5E86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4D37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229 </w:t>
            </w:r>
          </w:p>
        </w:tc>
      </w:tr>
      <w:tr w:rsidR="00DC7FE9" w:rsidRPr="00DC7FE9" w14:paraId="438A54F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EF9DF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2F71E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5BE1D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Ø3.5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F2B3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D135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F842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2CE6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91AD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C884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</w:tr>
      <w:tr w:rsidR="00DC7FE9" w:rsidRPr="00DC7FE9" w14:paraId="3CB2709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E9D4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9A82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8B8D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Ø4.0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C926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E49D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969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72F1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B24D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575B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666E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188 </w:t>
            </w:r>
          </w:p>
        </w:tc>
      </w:tr>
      <w:tr w:rsidR="00DC7FE9" w:rsidRPr="00DC7FE9" w14:paraId="41B08CC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974D3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792AF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7126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Ø4.0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E7C3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3871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6B78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E9EA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D472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1152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47FC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838 </w:t>
            </w:r>
          </w:p>
        </w:tc>
      </w:tr>
      <w:tr w:rsidR="00DC7FE9" w:rsidRPr="00DC7FE9" w14:paraId="20C90DD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D14B8A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FCE39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B3FA8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Ø4.0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9F3C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D08A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66FC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DE84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9045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D3B4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359 </w:t>
            </w:r>
          </w:p>
        </w:tc>
      </w:tr>
      <w:tr w:rsidR="00DC7FE9" w:rsidRPr="00DC7FE9" w14:paraId="61AAB4A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2431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394200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9EAC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Ø4.0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4B93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6CEE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0D17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467E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5D25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74E6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</w:tr>
      <w:tr w:rsidR="00DC7FE9" w:rsidRPr="00DC7FE9" w14:paraId="2A35765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E03C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7F28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42143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Ø4.5 × 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00E47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EE2FB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790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DBD4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6320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5DD4C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C323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116 </w:t>
            </w:r>
          </w:p>
        </w:tc>
      </w:tr>
      <w:tr w:rsidR="00DC7FE9" w:rsidRPr="00DC7FE9" w14:paraId="589C966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00A7C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D4D21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11CA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Ø4.5 × 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9E1C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B16D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C951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40CD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1633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749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B173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317 </w:t>
            </w:r>
          </w:p>
        </w:tc>
      </w:tr>
      <w:tr w:rsidR="00DC7FE9" w:rsidRPr="00DC7FE9" w14:paraId="35A1CE3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A4306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86892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DB7C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Ø4.5 × 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565B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0DF2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1C85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4780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1B1C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2709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127 </w:t>
            </w:r>
          </w:p>
        </w:tc>
      </w:tr>
      <w:tr w:rsidR="00DC7FE9" w:rsidRPr="00DC7FE9" w14:paraId="457EF22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B7063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1AA-028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A331D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Type Implant Plus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BB54B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Ø4.5 × 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AD4A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041A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7DA0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7884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81C0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C3FA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</w:tr>
      <w:tr w:rsidR="00DC7FE9" w:rsidRPr="00DC7FE9" w14:paraId="6249D78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1C8CA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C4C84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93B8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D4.8H6.2G0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279E1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EE803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E526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126E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322E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38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46D589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5DD564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7443A5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7ECC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D4.8H7.2G1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E84EE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B23C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CD49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7674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688A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8386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D700FF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8F5E4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C5DF6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CF28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D4.8H8.2G2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4B8B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E36EE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6C86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2AB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3417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2FE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EA48C8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20E1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8441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DF3F1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D6.0H6.2G0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E84D2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9668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347C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9A02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4EE4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B137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60E3799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9B0BA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ED43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5236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D6.0H6.7G0.5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F641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639F3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4AF8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2E4D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6BB9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A89E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302A189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1BDB3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AEA1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7AE06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D6.0H7.2G1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00067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A9532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AD37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452D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E67F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C70C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5ABE958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9FD82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D7759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9F3E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D6.0H8.2G2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232B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E461E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0E46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A47F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CCAC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043D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4345080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7C00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C20139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9C861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D3.3H5.5G0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D1BC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38B2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2476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E78C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05E3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E4D1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4A4661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A5255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B46D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D7CC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D3.3H6.0G0.5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BF42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5845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7C84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F6E7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30B9E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C932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5C871B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1EC92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AF1B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B0E0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D3.3H6.5G1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9091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1ED4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C35D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D75A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C078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E7F5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EF9780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C070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B9D5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3F497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F231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544D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2497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CC18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C340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7B30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5BC654B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7F88D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EB0FB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ABE4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D5.0H6.0G0.5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7B9E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07820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8FDE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5D4F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B785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9185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0BC8D3F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AD1B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611F0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4DFA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D5.0H6.5G1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881B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9FCB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3FD5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E012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2B00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BDD6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0A8583E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7863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F80A0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Membrane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95F24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7C28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11811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5D57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1D5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6CD7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9AFA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4E7FD47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232F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1AA-119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3F486F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 Abutment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E9FF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EE64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81C5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7EE9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CF6D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A49C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14A8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4E6FBF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0FDE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1AA-205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EDF53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Healing Abutment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865F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D5.0 H5.0 G2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6190A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B8F4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93B5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A16B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9E63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699E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902C97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F09BE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1AA-208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DEE0B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Healing Abutment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6086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D5.0 H5.0 G2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0687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7C34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FD58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4700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AF7D0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04F3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22F7CB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DCBF0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1AA-215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3C6A3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Healing Abutment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70F8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 H7.0 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6F87B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59CD2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348A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B821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F3B0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D8FB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85B73B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CF79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C7CBB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2BFE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C9A5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D756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16FE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3FA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20AA7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D10F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</w:tr>
      <w:tr w:rsidR="00DC7FE9" w:rsidRPr="00DC7FE9" w14:paraId="6E17462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726A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752D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4FF5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8AB6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7C95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905E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9726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9CC7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B16F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</w:tr>
      <w:tr w:rsidR="00DC7FE9" w:rsidRPr="00DC7FE9" w14:paraId="551EC91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EB001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B6F359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66D2E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B55F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102B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5B90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349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196A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16DC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</w:tr>
      <w:tr w:rsidR="00DC7FE9" w:rsidRPr="00DC7FE9" w14:paraId="134AFB9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914C1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C46D5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709F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970C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B69A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58C9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2A6D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3AA7F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D743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</w:tr>
      <w:tr w:rsidR="00DC7FE9" w:rsidRPr="00DC7FE9" w14:paraId="007A0A5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A1AF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D1336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AE3E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B0E6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8CBB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F698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4076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151E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DEC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</w:tr>
      <w:tr w:rsidR="00DC7FE9" w:rsidRPr="00DC7FE9" w14:paraId="7DFF357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EB68E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62409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87F0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2255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41E0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4C93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B86C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39EE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88B7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66B22EA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2B21C5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5F561C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B445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E908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0462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528F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5092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0994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94B3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122 </w:t>
            </w:r>
          </w:p>
        </w:tc>
      </w:tr>
      <w:tr w:rsidR="00DC7FE9" w:rsidRPr="00DC7FE9" w14:paraId="1E997D1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B4D97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0897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A07D3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EFD1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4198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8C69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C065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F085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3A7B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168 </w:t>
            </w:r>
          </w:p>
        </w:tc>
      </w:tr>
      <w:tr w:rsidR="00DC7FE9" w:rsidRPr="00DC7FE9" w14:paraId="43994C9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15F8F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1E6B2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0159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AC757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6985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2482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BCAC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730AE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909B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</w:tr>
      <w:tr w:rsidR="00DC7FE9" w:rsidRPr="00DC7FE9" w14:paraId="295657D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B1B206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AB7056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582A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353D2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BD90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4AEE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AD7B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5FEC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0769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 </w:t>
            </w:r>
          </w:p>
        </w:tc>
      </w:tr>
      <w:tr w:rsidR="00DC7FE9" w:rsidRPr="00DC7FE9" w14:paraId="5D97FE2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074A2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58923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2B18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518F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01EA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89D2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5F24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1AFF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D58D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82 </w:t>
            </w:r>
          </w:p>
        </w:tc>
      </w:tr>
      <w:tr w:rsidR="00DC7FE9" w:rsidRPr="00DC7FE9" w14:paraId="686B845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AFD0E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2EC8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DC84B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DBAC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67A82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DAB2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EC0B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7919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C180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3875C81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C1EA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D3FE7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B342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0D08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FF37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0140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1668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B857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1219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</w:tr>
      <w:tr w:rsidR="00DC7FE9" w:rsidRPr="00DC7FE9" w14:paraId="6256FE9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989C7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B021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FA6D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4C67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1CDB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1D32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20FB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617E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4CD3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 </w:t>
            </w:r>
          </w:p>
        </w:tc>
      </w:tr>
      <w:tr w:rsidR="00DC7FE9" w:rsidRPr="00DC7FE9" w14:paraId="195371F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70F8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F828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2341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09EFE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E8810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ED06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0C9E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2191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C804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</w:tr>
      <w:tr w:rsidR="00DC7FE9" w:rsidRPr="00DC7FE9" w14:paraId="286E4DE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4783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F7FE72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D4B2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CC88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A294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2EAB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6DBB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B94F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2BB9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 </w:t>
            </w:r>
          </w:p>
        </w:tc>
      </w:tr>
      <w:tr w:rsidR="00DC7FE9" w:rsidRPr="00DC7FE9" w14:paraId="12ED603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AAF4A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C025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589A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2E62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7926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C101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6509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3736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32AB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</w:tr>
      <w:tr w:rsidR="00DC7FE9" w:rsidRPr="00DC7FE9" w14:paraId="37FB864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9156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DB1617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F600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08023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CB81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35F4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E49E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DB41E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007E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</w:tr>
      <w:tr w:rsidR="00DC7FE9" w:rsidRPr="00DC7FE9" w14:paraId="3A8F6B2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75C28B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93C2A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9FAB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8BF2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EAF8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4937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E0B1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F374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B980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</w:tr>
      <w:tr w:rsidR="00DC7FE9" w:rsidRPr="00DC7FE9" w14:paraId="7EF1F10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B0F7F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C986F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09118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F285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80577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C54C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073C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B911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EFF7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FDC3AF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B924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3C056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BE07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45B6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69BB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38D2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F487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EE22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BF3E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 </w:t>
            </w:r>
          </w:p>
        </w:tc>
      </w:tr>
      <w:tr w:rsidR="00DC7FE9" w:rsidRPr="00DC7FE9" w14:paraId="7AD68D6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ECE1D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44A90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95313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8D30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91D4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9FDE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2B9C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1629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2B8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102 </w:t>
            </w:r>
          </w:p>
        </w:tc>
      </w:tr>
      <w:tr w:rsidR="00DC7FE9" w:rsidRPr="00DC7FE9" w14:paraId="13649B1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FCE59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FFCA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06E21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1C62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F3E4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9431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4800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361C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E9B2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</w:tr>
      <w:tr w:rsidR="00DC7FE9" w:rsidRPr="00DC7FE9" w14:paraId="1235ACD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59EDD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1AA-324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AA48C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Healing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AA62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8C97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08AAA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ABA6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1F18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0823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44F9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</w:tr>
      <w:tr w:rsidR="00DC7FE9" w:rsidRPr="00DC7FE9" w14:paraId="124EAD2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0341A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9F435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Round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AFE7F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6189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EB81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C562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6DD7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F049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3E8A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72C2D31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F54D6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4BE948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Guide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55F6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DEBA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5B077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E64C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235E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F975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2C1F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139751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27F6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1E4B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Guide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43DA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213C8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101A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E855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25A1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B7C2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9F88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E8E561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44E5F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DB0CC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Guide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9DFDB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1AD9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B1222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CDCD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57DF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2AFA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D536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511E42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589965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A591C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Guide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B5FA6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54BF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D4089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DFF4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A5C0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C95F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5049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D4FCDD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A6BA2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E3AC1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2C29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49BA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8D83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E7AC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DF32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9533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D65A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357E288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99987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20262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9727A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D8FF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BE21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15C6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5B4D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AF14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B8D9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4F6A166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3E568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ECD5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Final Drill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D746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B97E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3DF1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5400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A78E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90ECE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0E15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04B3430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3EA5A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090E0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Final Drill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F0762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F122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4D80A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1A41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53A4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DA06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3789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6E6A064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1E6B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60F4B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Final Drill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D09D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3751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64079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7FE1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FA08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1472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8AF8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4EF196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47FBBF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5AE6F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Final Drill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5AA1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CE96E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4FFB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7882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2246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F685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72D8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2A482EE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3AD380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74AB7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Final Drill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6EF0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2FC56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59416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343A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0A8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2AF9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C583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B74847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E3B02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8ECC0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Final Drill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B120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2E47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83AC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7E82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69B8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CCFA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C569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732D775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00AA8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FEF1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7523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DEEA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0E14D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6047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94F4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816C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2435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4662C93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48E2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133B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E314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A4FE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FD519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2ED5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F7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7287C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2D0D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</w:tr>
      <w:tr w:rsidR="00DC7FE9" w:rsidRPr="00DC7FE9" w14:paraId="158BBC3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CEF3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C5A23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1874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A42D0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03AED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B91C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8972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0C3F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EC0B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51530F0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BF45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0D7EF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020C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/D3.3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ABD7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7FE6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C7B2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0499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7E7B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55EC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B23EC8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A7584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96BB1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93BA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5F64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78D5F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A892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0362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F735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C4BA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3BE32E6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C34FD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DFED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9D794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4382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1054C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51B8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27B9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0B8F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7F62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640554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578E1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962F2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06CE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1B5B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887BB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21B8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9DA7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2B0E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EA65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9CBBBA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13E4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2EF1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F1D0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D789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D5E5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E0FE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96D1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FB33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EA55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369D51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7EB3A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62A87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9C4C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F1D9A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B4B2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1E38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7B48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68D8D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7700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2561F3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2097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70CD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8AFA2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3ACB3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81E5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56CA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B166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B2BA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99C6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8F0205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F88F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69761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8BB4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9637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DD26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0CDC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6EB8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B627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0C10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BB02E3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148D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27527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74C2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1602C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85A7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7FE0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D5C5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06C8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4B3E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E02E19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E8E2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13C70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B730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CD84F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7403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AE4C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C718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0096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A690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1910EC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F95E6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4B2EB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F0FE0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F2EAA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586E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8673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11C0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01938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A366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699551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4F08A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F124A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1717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D3.3/4.0 /L14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E66E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3073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D3BB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CFC1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24145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15C0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E4A2FB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36175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3AA-029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CF8850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149C7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2.0-HP-S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2C32D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C161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BF82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ECD8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339C3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0EA1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4A39FB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1536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D20C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440D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2.0-RT-S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BFBB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8957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E7D0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3AD9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A85C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DFED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3F9456F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3265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C709B0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F89D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2.5-HP-S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B1EF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30B3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5EBF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DF7F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3552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9D74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3FD825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8D845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E0B3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Implant Driver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60296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2.5-RT-S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2231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C3CC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95B4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4B1F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0244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0939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67D267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7E20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4A3EB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8BB97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1.25-HP-S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5626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0180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9A58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358D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39316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E5C9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6992199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A3918D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79DA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Torque Ratchet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B698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10-40 Ncm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FD8D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3004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3045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F770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989C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BEDF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</w:tr>
      <w:tr w:rsidR="00DC7FE9" w:rsidRPr="00DC7FE9" w14:paraId="567B780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ED27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1CAA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Drill Extender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D177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E915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F20C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C640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B36A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FD35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0A05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09D07F0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9B973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A8CE0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Lindemann Drill (Pilot Drill)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88B84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D2.0×L14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12BA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8BEB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CF8D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7F78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24D9C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691E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1F4DB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A561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9348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Lance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4B7C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E343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DA965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9665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C3F8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1EF5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C858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</w:tr>
      <w:tr w:rsidR="00DC7FE9" w:rsidRPr="00DC7FE9" w14:paraId="432282F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9128A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3AA-039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D05CC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8482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2.0-RT-L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AA1A9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F471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B905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115C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21B4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2233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</w:tr>
      <w:tr w:rsidR="00DC7FE9" w:rsidRPr="00DC7FE9" w14:paraId="4A0FD2E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066A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735B8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E82C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2.5-RT-L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0DAD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C77B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CB34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BCEE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2427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138C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</w:tr>
      <w:tr w:rsidR="00DC7FE9" w:rsidRPr="00DC7FE9" w14:paraId="23461C0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1BA3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571BC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D05C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1.25-HP-L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8BE6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526A8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0CBC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7A5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4BCF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6F20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0E78DC0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3AD86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3131C7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37E7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1.25-RT-S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C1DD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E55BF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A185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8093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B127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52E7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</w:tr>
      <w:tr w:rsidR="00DC7FE9" w:rsidRPr="00DC7FE9" w14:paraId="614BC11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D9E2E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863CC9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AC9D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1.25-RT-L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42950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FAC0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B660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90F1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8031B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014F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</w:tr>
      <w:tr w:rsidR="00DC7FE9" w:rsidRPr="00DC7FE9" w14:paraId="54F09A0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3B8F2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F0D3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Depth Gauge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E5C5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DE30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F2D6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2271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71E6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9E04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280F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5C33DFD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D51EC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AEF16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Handpiece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397A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159C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188A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7FDB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26AF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2F7A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8833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12DA67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D205C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D9063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Try-in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55E6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 /SD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7E0B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F846E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81A3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7227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68F8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09B3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7CFE5C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B156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5595FC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Try-in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BC8BB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 /RD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49DD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B9C9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6C67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C167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BDB8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5B33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24CDE9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3EBDE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AC837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005D6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Hex-HP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0AF2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F311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E65B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49EA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C358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15E7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AED131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A0357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D41199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7F064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Hex-RT-S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209E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710E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36CF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D50C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4889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E12F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BD643C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40277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DA4E1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Paralleling Pin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683D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D2.0-D2.8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19C3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751B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AF61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3634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28424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8037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</w:tr>
      <w:tr w:rsidR="00DC7FE9" w:rsidRPr="00DC7FE9" w14:paraId="22BBDB1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5F271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093B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427C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Hex-RT-L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ADB2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9A102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DEBC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F99B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CCAF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790B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CCD6DE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BD0B8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4E7A3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B2B5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2.0-HP-L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E2C6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E63A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51A4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1689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9B8A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28C9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081A550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FFD128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BC8B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3137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2.5-HP-L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3AF3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9030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A0D9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D010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11CF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5BE9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21213FA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53CD2D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71987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Drill Extender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F3BC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867F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D2A5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812CF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B3E6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4ADBA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E256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24D2DE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934D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3AA-065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50DEF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B224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25DD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B25C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8B87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E5CC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E3C6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39B7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43E7583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E6EF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3AA-066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77DFF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B146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6E552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69BB8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FCD8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00CA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661D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94A7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6AF9EE1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2FED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3AA-067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A8D8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2937F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8A8C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4933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41D0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F1AC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6988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9C4B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0FDA574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13024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3AA-071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EE6C0F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Try-in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854EF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63363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7DE7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146E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DC39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87E3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2606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3CB3D2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52855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3AA-072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6D18E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Try-in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5F49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8158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1EA1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26E8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C260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F931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FB2B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129773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6F4A1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3AA-085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D94B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Torque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1FAD8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4FC1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B36F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D342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9B33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0C5E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8F57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EC2A98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CF8E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3AA-086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992D0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Torque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60DEB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54D4B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4713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D1E2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FC39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B3E75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2E71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389CE0B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EEAA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3AA-087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AFEF1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Core Tool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8811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019F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54CB0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1DAF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F39C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C890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6422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983DE1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B08C8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AEE68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334F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2.0-HP-EL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771B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25DB9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A9D2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F4EE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63C1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F2AA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84016A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2ED1B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D36D9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3BDCD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2.5-HP-EL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93B1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FFFA3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229F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5F21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94AE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E5E2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02CC61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DB131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3AA-126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D5FC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4DA0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2.0-RT-EL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1F81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A633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22D6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7996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932D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BB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1744704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0B875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3AA-127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F6DDC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A9DC4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2.5-RT-EL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755D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89A58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35B6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B490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913A2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4035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34377E1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948D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F878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2599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1.25-RT-SS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8C10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5FAD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8FB1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896B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AF053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C3D7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1CFE8CC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FED26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3AA-147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7F656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5880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1.25-RT-M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E35CE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39A1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0864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0C99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668F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894A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</w:tr>
      <w:tr w:rsidR="00DC7FE9" w:rsidRPr="00DC7FE9" w14:paraId="7EA818E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6B31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4BE80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11B8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1.25-RT-EL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E1C8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0E110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3769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D3EF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89D8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4A18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F3E499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1D0D2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1FBE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 for Drill Holder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E173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D2.0/2.8 /3.3×16.2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B0742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8319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7383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8F61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99114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CD7C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6B5088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9925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4939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3175C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7FCC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C5CA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F66E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ECF6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C05E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A41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5B196C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A159F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A9F62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9732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67DD4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5AA5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8DF8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85FE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6F88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E47D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33BFA6B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8F293E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D21F56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D0C9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6C2FC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6327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E960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1EEF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E4BE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7FB1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4A4B211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6B72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1299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A794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AFF95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A1920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0E5B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D0BE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21BE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A0CF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3709F4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407C7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7F4B6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FCE1D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D70CF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D9CA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376B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3328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9832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D99D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61E1792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9AE9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3AA-189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FF2E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B341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D603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743AE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83D1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0698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1030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1FB7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6E97A0A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F212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EBACF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C84E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7E51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05DC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E7D1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646B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8D9A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70B3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77AD54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9FA95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D3C76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8A3E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8888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5F5E2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F430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F459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1242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96A1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6852E9C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F8F98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CB02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3DE9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2121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00F7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29CD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CB44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2296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F35D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1E50F1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FE005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03F3F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7CF9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67879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6D332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4CFD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98B2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FA85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D8F5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24D6800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4D75B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A9FE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8FB7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7E66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404D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DA83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E975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5748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890D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2777F29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3FB22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473F5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9ED1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C5A7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BC73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B34E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DDF6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3700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0FFD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5BDDA0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A347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5F52B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8445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79F8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42C4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8B51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C4B1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D161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8830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7B54502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F61A3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FC443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55F2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48E8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178E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C203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116C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7608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42D0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43F15BB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94EB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82E819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2F0DC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301F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24F3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AF4E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71B7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9B5D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588B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622008C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58F04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3AA-199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80671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2A7A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9CD9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549B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E20E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4C8C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C537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F3F5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21C6D1C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1FE6D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3AA-203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8BB96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Path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96EA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D3.5xL5 /SD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BAAA3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4EF6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483C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45CD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2F8AA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B0CD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03FB492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369A1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3AA-204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659CA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Path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CC2A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D3.5xL11 /SD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821A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63831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CDE0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19DD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5210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5571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05E6BD9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31E6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3AA-206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76304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Path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AD8E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D3.5xL11 /RD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5314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4CA3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2F65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5321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352A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A214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26E3392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003FF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3AA-224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45C94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BCB9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15D8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2905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CBCC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6EB1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9EC9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9540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</w:tr>
      <w:tr w:rsidR="00DC7FE9" w:rsidRPr="00DC7FE9" w14:paraId="6D4B820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614A1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3AA-225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74452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8E78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FBC7B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CE09E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21A6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FF46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4100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CBAA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9C2AF9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4C7CA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A5761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Abutment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AF85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D9E8E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6C302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4630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C6E3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0306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0B33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05DBA5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D790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4CD35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Bone Flattening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F9082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F841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0525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8C6A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DFCC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A7F1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F502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6208AB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C210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E0BF5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Drill Tube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E06A3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D2.0/D5.3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B57D6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CD36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A568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9B10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E5D2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B746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D9520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7727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2919F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Drill Tube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D4F0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D2.5/D5.3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2199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A180F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24AE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4861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DD2A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A8C4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B56EE9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CFEAD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65A3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43B7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E46D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4C1E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27ED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CB1E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5065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476E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F1AE47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10B5A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8ED2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20F44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4897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F149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A572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3033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2DCF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7DF4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2DFCB9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5BC7C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B042C8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2E27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BE1E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9809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A3D3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E6F7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CABD5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368D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6F324D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E91E9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EBE3D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48806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/D2.8-14mm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72D3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2988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76F6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E3A5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576D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028D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28BADD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8D9A3C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6D3D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D8B5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ACC5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3262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FB97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E894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E99CF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AD0A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9A21DB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988C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E42FB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B2E5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118B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81D25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2977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C970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F1FB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0B7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A25EA6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59E6B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F5DF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9AF1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C34E2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EE35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7EDE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26E7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9335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805A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FE5919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B9EB19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21083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A464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/D3.3-14mm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3AA38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45496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2393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E251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4E9B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9E3F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20989D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50F2C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3340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4A98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B7E3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9D53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8B9E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4358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B21F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6829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D9AC76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2F90D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78C0F1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2B8A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73AD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8D39F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A569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CAC6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3B78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9927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5209F3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5E0F29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1C776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2C32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/D4.0-12mm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A4F3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2FB4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2E68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5AAB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6083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9599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7890D2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F89EAF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907A64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81B8C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ø5.5 Implant D4.0-14mm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9B31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D5D2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EA9E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BFC6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2937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31A4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414A98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C935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20F3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Driver-Stopper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1BF8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2.0-HP-S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1FED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F37D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24C2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53C7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282D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5800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EA5C3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B900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F41FD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Driver-Stopper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9E819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2.0-RT-S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DEF7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DBA4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4A95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6023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4A07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06E5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BAD6C8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837278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6F42D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Driver-Stopper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6F33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2.5-HP-S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1252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0217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5C63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5734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91BE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41F0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CC87CC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286E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51C46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Driver-Stopper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D712F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2.5-RT-S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DFEFA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EA39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A779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E29B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6550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C926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52491B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266DDD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F5A5AC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Driver-Non 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584E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2.0-RT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B7DC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971E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880E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9F4F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C85F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0684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DC7E38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F6FB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C1AB4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Implant Driver-Non 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8638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2.5-RT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32C32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92A5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F1EC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133C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1F511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B6D2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7B7369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70D33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63B3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F003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B8C8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DF57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2C3C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0CE4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A173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E1FD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3B1123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AB72E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07B17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3329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EC440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E833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14F4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F7D0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10EA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0DE2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35121E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B1419E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D32718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3B4F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D2.0-12mm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55624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D1D1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69E4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61DD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7DEF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4B64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D24600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8E2E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A261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72CA6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D2.0-14mm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CC9E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DA11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DE55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7C85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0948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31E4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FE4A38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858D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99997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Point Straight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44CEEF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7906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0984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22C8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80A2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F338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D0CA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706CE8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162321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3AA-N29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F291B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Point Straight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07B0E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1B81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3AC9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4845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9BDC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5AC7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A063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D2642C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B2F36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D4295C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7854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5712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7B00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C937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5AED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5127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534F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C86606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FDB91B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7235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6C30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69D4E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BD01E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2778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4651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B7C3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C35A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A49E5F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A2CDD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31DDC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Sleeve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163E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A6AEC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F77B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46B2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4D0B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0B9FA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C15E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</w:tr>
      <w:tr w:rsidR="00DC7FE9" w:rsidRPr="00DC7FE9" w14:paraId="641A33B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008F6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2F2B7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820C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Φ3.3/3.5/4.1 Implant /D3.3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28C9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B4ED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12DC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93F3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EA6B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17D3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CAF246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3FA9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16057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1C369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Φ4.0/4.8 Implant /D4.0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D6702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E0FC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3928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D9FB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59896E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E1F6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D1A064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13378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3AA-N35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A46799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Tissue Punch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B40C4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4883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D829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AE41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2166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5B4F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FC53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5F55103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A7048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0A6E83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Sleeve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26B7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616F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F2A0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F523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672F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8768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BBA9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35F2396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D5AE5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31673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Sleeve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55BC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Anchor Pin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2156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0A08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F011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E333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286B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AA57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E5E5EB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88FF4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97A6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Anchor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EA16F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L18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7F42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D3509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B1BF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0618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DBC4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1CCF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</w:tr>
      <w:tr w:rsidR="00DC7FE9" w:rsidRPr="00DC7FE9" w14:paraId="6E550E0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5649D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EBA36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Anchor Pin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E929D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L20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4F631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C7C9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771B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6807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7E24A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4252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E840A2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0922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3AA-N49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96B329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Profile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80D9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1457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7E68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7360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50DA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2E825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F740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7B6B54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A86BD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E156CD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Taps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FCBAE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Φ4.5/5.5 Implant /D4.7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89C4C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2BBC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E28D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5705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7AE6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FBD8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DA024B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75577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4CADC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Lance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889F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5C8D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ABACA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F93B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667A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7D4B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CB91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036261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3AD40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8A3392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D5323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5F42A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15AE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E474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57C6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5594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205A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5A620C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86088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A5863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Counter Sink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FBA98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A308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8D68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E7AE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293A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A98C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6F44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F2452A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4546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9A1B6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E1BAB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D2.0-5mm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C4BC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F8F82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9C6B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C744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AA4E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9DA0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59FE2D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82C06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61D22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D134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ø3.3/3.5/4.1 Implant D2.8-5mm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2DE26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7577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8470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CB1B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DD9A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6DF01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974FDC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CD44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3AA-N59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CC43F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5769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ø4.8 Implant D3.3-5mm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77B5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6EA9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754C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1615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5393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56A7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2BCF75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83864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3AA-N60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6661F9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BIOnavi Final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D73A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for Ø4.5/5.5 Implant D4.0-5mm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DBD0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0E08A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2010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2C53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8E23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F42F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E23F9A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6A59C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90289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Crest Trimmer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6C350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3B9E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489E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EA08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15D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8136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04D3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8D805C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52DF1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EA81F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Saw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DB55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719E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DB06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8D4B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8344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E5B6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9785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7BCE70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63B7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695F39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AEFF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17EB1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46719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5A44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F3A3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DB75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3D2B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F34BFC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4F744A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D12212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Expander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8E7E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Φ2.6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8A85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3B9E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433C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6932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D032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2B75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A11396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5ADAD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2EE85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Expander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76CEB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E4CF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FFAB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6D2D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6B39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8F33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AC17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5C150D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D3AD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0A4E7B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Expander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59F1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28377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8454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98A4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E3FF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6C62B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7AEC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E415C9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446C0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5AFA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Expander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46F7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9D4E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8CB66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269D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6A84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5D7E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C9D6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04E9C0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8923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211D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Expander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7029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F75C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AAE0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7029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FBFD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2804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375F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0FACA2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2C3A6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6CC22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Ratchet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66EE5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D192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EB93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8953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5FF0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91BE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4E54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BD6EFD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0299D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79F0E1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Ratchet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EC4E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7EFC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A57A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5733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5E44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66AA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95A4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FED249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BD03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1381B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Handpiece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7D0CA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85A4F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A07D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0743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AE61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8DD6F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0FB7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64F045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7A287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3AK-A12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27E7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Hand / Straumann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EB7E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4E3F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DBD9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3B95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D792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0A01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F573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EE7A68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0667C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D2C1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5330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80A6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A7535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894E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A25F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388F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D85F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C2A459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7EBA0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56B79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30007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8F7B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67536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C90A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981F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F523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612D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4126C0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BD844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D89903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6F16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CC86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A5E5B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E32C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29CD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AECF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6934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D5D5B1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1C6273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9DB8C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B464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794F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5FBB1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DFFD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FDC3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C486A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3C32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8535AF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17C2F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4264B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186F8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7B8C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BC5C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2C0A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92DF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838B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786F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86E260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0D61F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191ECA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2FB9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FC7F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C69F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D041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6760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DABF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E175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A17392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B5C2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C066C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D6C307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7mm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8D69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040D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8CE2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D9A3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72EF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58F0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B13974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7F963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55A56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AF5F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F4B8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E604A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1BFB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809E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5CF9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E73C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16E479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A04C3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990C3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7738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9mm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B9DD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7C7E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FC32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2775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E33E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D6A4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0CD768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BCE7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FFBF2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Stopper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94AD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10mm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D548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3F1F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A25E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1E33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B25E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D1D4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D527BA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54861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C9750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Diamond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9C68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Φ2.8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6BD0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18E9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BBD8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5E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32B2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F8EAB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9A4175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05F70F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87D9A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Silicone Tube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A6D4F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4459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301A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6E1C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5563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DC1D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65E8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C952E8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71F69D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B2D7B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FA42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Φ1.8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DB94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DAD7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9657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9B22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8966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3A59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DD7BA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226B0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4CCF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Initial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BD53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Φ2.3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4487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1159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A775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4B53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D02C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34BA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FBEE15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1A8C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D7AC5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Sinus Reamer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09F5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Φ2.8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0B60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E84A1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2AD0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8A6D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8DAB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EEC9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0A983C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D83D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AC1B7C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Sinus Reamer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B37E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1BB7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512D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5B88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8717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9AAD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FEFF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726F56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31CE7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BCBD0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Sinus Reamer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09B9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1894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6FB49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3D3B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3014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90C3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9ABB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50D8C1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A0D5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137A0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Sinus Reamer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19CA9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7E63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C721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5007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3C78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6EDF0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936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3A58F8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3C51A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9135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Water pressure sinus handle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CBE4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13A3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8446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8294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9788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560F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8C4E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CEE092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7F41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9FCB1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Aqua Tip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2CDEF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Φ2.8(2.8~3.8)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7209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F21B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1EE6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72D3E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380B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20EB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95ACB9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2E331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0EE1A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Aqua Tip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7FFE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Φ3.3(3.3~4.2)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5581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6164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65B3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B11A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44CB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406B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E225ED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B40802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481F3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Depth Gauge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691A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24B6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6801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09FA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AC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C1C3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6DFA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0F2B0D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9D52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3AK-B23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97482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Bone Syringe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CBBA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Φ3.5 / Φ4.0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CA6F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14A1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8DCE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3585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4C0E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D3FF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48A0EA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9778D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A6F42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Trephine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4F46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Ø4.5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596E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EE05E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A412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5B77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120F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E501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6820486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F6106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8491F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Trephine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3C86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Φ5.0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F79E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8CEA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1CF2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9D08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4ECF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7B74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A374B3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857E6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14F85C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Trephine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CC9C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Ø5.5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8BA0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DA1B8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391B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D56C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C2EA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A14D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2E092D3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4E9B1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0A1583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Trephine Bur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C2F8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Φ6.0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AC5EB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E2A3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97FA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6B59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4A27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D1FD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715FE0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18AF8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12ED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Claw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036623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63B9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CD0F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EB60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D2F9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BA69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7066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60AF78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1BFF0C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848A4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BAE3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AFAC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8944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19BF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D87A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D599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621D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71C53C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C6C6B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DC332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7728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5FA2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1E151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F47E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AB62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ED90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C6AE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C2152D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C67D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DCBE4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Slot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120D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9A23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589C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6803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5432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2392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A9C6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D2F025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574174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1AE3E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9381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D3B7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4389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FF49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C49D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CFE1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0537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818212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7A93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C8B1D9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FBA9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B416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CAB9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2890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29C0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2D70A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B45B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DFAF08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0BCE0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F05C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1BC7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C9BB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30DF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F6E4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A824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9744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1D60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E56507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EA0C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F584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F622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8A95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A2D2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7885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B0B1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49495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3DA1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F1670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059F2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5C34D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9344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BA32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3E07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9F66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1D3B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837C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587F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C4D93A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E6A5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D6653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Guide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AC47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48DA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2E7CD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CCA5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E791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D203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ED5E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8FBE21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2676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93C73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Remover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4DC7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F3AF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A6F4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EEB5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C804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6068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A542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02D767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1DF7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2BD424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Hand / Straumann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A539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A9AA4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B728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917E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A2F9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481D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92FE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62893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B275C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007D7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Driver Hand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ECF2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13E4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E3473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384F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3BA0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9383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26C3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5EAAD3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AF4D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3BE8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Forcep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A5C3C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9384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4AC6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B66B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3D00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4F5D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B3F5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8579FC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030F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B6B5F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Guide Wrench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13636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E7AD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DEB4C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D330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EA1B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634DD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1597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0E54EF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49889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E1C94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Claw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F387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A509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7D04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3006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6B89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7A86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8E44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12F88B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141D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6CAC5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Screw Drill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00503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1283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849F6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8DBB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4D3A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D133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AEAC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055510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79D3C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6253C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Tap Driver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809F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8103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27D88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EF58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2093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5BE42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00E4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A27F3B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115B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8EB14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remover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783C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BE6D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7628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FBCA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8721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C170B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1C5C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05B74A0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BE32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3AK-D24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09737F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Remover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4A0B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B04C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6B80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2AFC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15C9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ECF2D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0FE4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0F721A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3A09EE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3FCD7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D178C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013AA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6EEE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B2B0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3834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30C2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9A71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4BC5C8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3D1E9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6FC1A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9F0F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2F5B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0C811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5DD5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D1BF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A379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7A2A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5BA06C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3617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3A45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7E43C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FBA3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B88C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F4A0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BBD0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44AE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D98B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2AA060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A248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8B1D8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C054C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8122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F2391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80FA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1D1C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CE00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F7E8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A8B3A2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FB68F1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99D316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7E70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B75D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9346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174E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2C32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A432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3782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4A39DE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A425F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F631F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BAA4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B4094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78CB6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33F7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A964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73F0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B71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27EDEA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3EEAF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6C5BA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7FB7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BB11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ACBF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43B5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A66A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5985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723C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54D26E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82FD63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E394B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06F1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060B7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965DE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032A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8BE5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9FB28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4551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6BF8A6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DA58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2876B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3640F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6617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B07F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1404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F425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4226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CA0F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C80A5C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2DE3F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48F644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07DB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7E9A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FBBD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8FC3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475A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688A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A705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BC974F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650B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58294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74F7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B3A78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D3243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547A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E24F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1E22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0B69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DECF63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A98AA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DC0A6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CD52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9D5B0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5DC70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C745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CC09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8809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E799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5691CC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AEA1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46840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770D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4B17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DC90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A527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F145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14D3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FC91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E3B860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82B5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D8CC31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251FE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458C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22FC5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C49C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B674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9F99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DB54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446632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C9244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261F4F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FFB0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24DE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7D6B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A342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3E51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BFFF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B9F0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D74976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B5744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DEB17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E0049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1C2D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B05C1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F032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D6C0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4B4C0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4259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4D85AD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E038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0EB60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D846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1383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A476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6157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705B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69CC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CC40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77A0AC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B2202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2B5E1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93F7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83B7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1B7C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78CD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6DB61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EECA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E7C4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73E936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36BB2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B2D5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B133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11CE4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67FF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C3CE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CECA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E2FD9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A594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492563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A959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9DDDB4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3217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B0C2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1A64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9717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62D6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B988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BF64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3798AF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0346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B6EB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72FB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2594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B2E9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BD66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0AF6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19445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435D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0F03AC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D476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9D3E2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9B769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2026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7066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2813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809A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B4C0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5076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CAE0BF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0B60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6F928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5548C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D56D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D5DF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E087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B5BA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BF9C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F442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C177B7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1684F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4AA-A32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CA64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89297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09A2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B115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8D7B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D84F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7EF1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FC8F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E94F7E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BE7DAC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4AA-A33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8C18CC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4302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CBFE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ED3E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8AFF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8B78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8C87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33F0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76B080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D142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903342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F5AD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1BD9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6EBC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34BE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8A31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96C4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01A6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CEC33D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1F16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AF54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4EE2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4601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C4B7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B4A1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9DD4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F8B8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BD6C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713155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8EC1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BB3CD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CCD3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BD495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8AB5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551D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5B3F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91A2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1282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697F6A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2279F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52B31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2912D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C5C0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47E0B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84BA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FB5F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8CE3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113E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BA7805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DDBD4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BB251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0015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54796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6606D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4E8C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7A70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4634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4B81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F25D37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F3D0D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9FA1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FAB3E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D464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82757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475B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843E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6B14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04D3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FECA27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92D60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CCBCAC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2F73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8070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E5FE0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46D5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85D4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4630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BEDB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EF5D12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21DF8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28974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35AB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08EC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72B3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59FC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337C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13F69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C0FE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E00D4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7660E3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4AA-A49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3BA1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AEB5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6F93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77238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F61B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86C3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02C6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7D10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7119BC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265D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4CBCD8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97A0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ECE2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C82A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011E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EA5B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B686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6259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55B1CE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9923E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7A048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0B84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2D5F9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E302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F3E6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D279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97C0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CB96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F2E8CD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708B8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FA6A4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11BF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ECCC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7D51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BB9C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7C34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F22C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8FEA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B349E0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DED9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48B81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CC18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CA9E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3418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8A64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510A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0669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0CE8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57DB3F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A05B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DF29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47FE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F576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E006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60F4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8A0C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0DE6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4948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6D30D5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26D9E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25880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83DFC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0443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7ABF0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2494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5E65B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7235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8B30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03A291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9B43E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2C95B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CC6A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0F60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E301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B095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6AC0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78FF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ED8C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5B7834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46BD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EE0E4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AB6F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F288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66BA4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9DB0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9567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4B11D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B73D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F34F4C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34C9A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4AA-A59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02924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59B1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0B1C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E56E0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ED74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AC21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8992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CBF9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800A8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9F34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4AA-A60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BBA9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Solid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5301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6852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330E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AD64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F293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11335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FA5E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5021BA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488D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668149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EA3F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8EC0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6AEC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FBBC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7E44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072D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7301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291 </w:t>
            </w:r>
          </w:p>
        </w:tc>
      </w:tr>
      <w:tr w:rsidR="00DC7FE9" w:rsidRPr="00DC7FE9" w14:paraId="400AF2E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EBC7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C5F15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D6C2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EFEA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13BA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EC29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F395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BB7B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9068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105 </w:t>
            </w:r>
          </w:p>
        </w:tc>
      </w:tr>
      <w:tr w:rsidR="00DC7FE9" w:rsidRPr="00DC7FE9" w14:paraId="279D977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148E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AA0D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E214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3FF8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2693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ED89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CE2F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AFBBB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43F1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</w:tr>
      <w:tr w:rsidR="00DC7FE9" w:rsidRPr="00DC7FE9" w14:paraId="1634D40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3C92FF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41C7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9E08E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C99E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E0E0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0BA2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66F9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9092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562E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</w:tr>
      <w:tr w:rsidR="00DC7FE9" w:rsidRPr="00DC7FE9" w14:paraId="5AB143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3B6D1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7878E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765C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C56B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BD42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9D5C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E218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3C25C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5825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</w:tr>
      <w:tr w:rsidR="00DC7FE9" w:rsidRPr="00DC7FE9" w14:paraId="1E7F82D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D6963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F29006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0272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EC79B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E0746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17BE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E335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75C6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3BB44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158 </w:t>
            </w:r>
          </w:p>
        </w:tc>
      </w:tr>
      <w:tr w:rsidR="00DC7FE9" w:rsidRPr="00DC7FE9" w14:paraId="5A59A2E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CB99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BE0F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60E3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EFB78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03E33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442D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9C11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653E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2C9B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156 </w:t>
            </w:r>
          </w:p>
        </w:tc>
      </w:tr>
      <w:tr w:rsidR="00DC7FE9" w:rsidRPr="00DC7FE9" w14:paraId="53B7C18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BCA86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9010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CCF3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94CD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AB05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F58A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D3C0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99D2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1DC2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</w:tr>
      <w:tr w:rsidR="00DC7FE9" w:rsidRPr="00DC7FE9" w14:paraId="38ED07C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886F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C2F12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DA673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B6EC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8C2E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D776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DC06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F59B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5E7C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181 </w:t>
            </w:r>
          </w:p>
        </w:tc>
      </w:tr>
      <w:tr w:rsidR="00DC7FE9" w:rsidRPr="00DC7FE9" w14:paraId="48AD43C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4FC3B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7152C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4CF1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CA26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3D3F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ABDB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189F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9A119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68EF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182 </w:t>
            </w:r>
          </w:p>
        </w:tc>
      </w:tr>
      <w:tr w:rsidR="00DC7FE9" w:rsidRPr="00DC7FE9" w14:paraId="758F964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A0F0C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E54F77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A68D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9848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2AE2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4CE8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E9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8529E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9790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</w:tr>
      <w:tr w:rsidR="00DC7FE9" w:rsidRPr="00DC7FE9" w14:paraId="4CE6225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08608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0FFF7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C9B8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BD37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FAC4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4275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A8A8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482F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6424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</w:tr>
      <w:tr w:rsidR="00DC7FE9" w:rsidRPr="00DC7FE9" w14:paraId="280D6D6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3C08CD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CE906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BE697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DE195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3DF9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A402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F79C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343F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795D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</w:tr>
      <w:tr w:rsidR="00DC7FE9" w:rsidRPr="00DC7FE9" w14:paraId="626B5D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62BEC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E0AB06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1F53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C0F4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6B25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8C21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E5B4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4C66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072D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1CC697F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EEEB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7C17BA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B1D9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F060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A976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21D1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661F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9C13D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5444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0C86959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9C050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CB9F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A43C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69FDB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B824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5255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A900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9563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2787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096B736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24A1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254DD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B514B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E841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19BB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41FB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6C39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DF21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1526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</w:tr>
      <w:tr w:rsidR="00DC7FE9" w:rsidRPr="00DC7FE9" w14:paraId="3B9F0D9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A35F91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3A127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75D6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BA2C9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1481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C0AC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AE7F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5209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3D16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</w:tr>
      <w:tr w:rsidR="00DC7FE9" w:rsidRPr="00DC7FE9" w14:paraId="566DE25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FD9DA2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39425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81A6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9E470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C176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FC42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A26B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90AAE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C35A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135 </w:t>
            </w:r>
          </w:p>
        </w:tc>
      </w:tr>
      <w:tr w:rsidR="00DC7FE9" w:rsidRPr="00DC7FE9" w14:paraId="546828B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9043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7951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2810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217A7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8404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BDA1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F648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5704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54B3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1C51C3D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AEFC6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95A5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FBCD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50602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8D8D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8000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998D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D092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9807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</w:tr>
      <w:tr w:rsidR="00DC7FE9" w:rsidRPr="00DC7FE9" w14:paraId="720062C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7D339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D5CF2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BE6C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64E3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66999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2F6C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528D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40557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E8EE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85 </w:t>
            </w:r>
          </w:p>
        </w:tc>
      </w:tr>
      <w:tr w:rsidR="00DC7FE9" w:rsidRPr="00DC7FE9" w14:paraId="7B13A85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D942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D0989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7B1A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6B914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65FA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5A52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14AC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369B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E631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6A90CE3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2E5FF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241D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7E871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11E3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6137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ACBB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AD5C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BD8B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9D38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</w:tr>
      <w:tr w:rsidR="00DC7FE9" w:rsidRPr="00DC7FE9" w14:paraId="31AFCF7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4350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6493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6F9C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E375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2E0D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C532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29DC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019A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90F9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</w:tr>
      <w:tr w:rsidR="00DC7FE9" w:rsidRPr="00DC7FE9" w14:paraId="45C743F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0B74E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39CF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D49F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6FD18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699B4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A53E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6D4E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614E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0B0B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</w:tr>
      <w:tr w:rsidR="00DC7FE9" w:rsidRPr="00DC7FE9" w14:paraId="432E2BA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88649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2D08BA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8985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E067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F2E7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AA8C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CDA6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88B7D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47E5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6FB986A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D4DB1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8AD18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3A49A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C6D1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25C0D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8A19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0083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CAAD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6ADD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4BC279C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B6EA1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4AA-B29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E2E3C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D0B8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551C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422C2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9AA0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17D6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9579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71A4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4CD5179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C6CF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C08377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458D6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14E7D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3E57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A725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48DA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0391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FD98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</w:tr>
      <w:tr w:rsidR="00DC7FE9" w:rsidRPr="00DC7FE9" w14:paraId="7D344C4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5F660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7DB69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78FE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D5DA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30CF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83A5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6564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DEAC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97E4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62 </w:t>
            </w:r>
          </w:p>
        </w:tc>
      </w:tr>
      <w:tr w:rsidR="00DC7FE9" w:rsidRPr="00DC7FE9" w14:paraId="4DA0EC7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5E1C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6AC3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C8F2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1D6D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0A58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F77F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E2DE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801E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2BD5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047AD6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9C60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72F15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5695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AF36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4C557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B572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0447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42D45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D8B9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</w:tr>
      <w:tr w:rsidR="00DC7FE9" w:rsidRPr="00DC7FE9" w14:paraId="7327D22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8D545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8D2793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8125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989A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76F8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3653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2AB9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0E47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E5E2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</w:tr>
      <w:tr w:rsidR="00DC7FE9" w:rsidRPr="00DC7FE9" w14:paraId="4028A5D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9B714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F9EA61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55F4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A3FF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E7A77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3C7F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F346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1F324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D562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7E88449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6F3E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0ACC9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BCE2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516A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6344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45AC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EAD6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42F0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235B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</w:tr>
      <w:tr w:rsidR="00DC7FE9" w:rsidRPr="00DC7FE9" w14:paraId="5C72099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BB3E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500A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AC9D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2940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DA4DB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8056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8A07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4181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0BD1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588DD6D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E71F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AE7C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EDA19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206D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0A96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4027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2DB4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86EFF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5EFF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0D2572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47877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4AA-B39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C9826E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1906F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2D21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6BEB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429E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C651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1EBD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624A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907D86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066C79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203C3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7C329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ACD8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9F553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7E4A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082A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4532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B96F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76AA807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0694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08965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051EE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804E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506D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8A66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9A3B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9F7F4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71F4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</w:tr>
      <w:tr w:rsidR="00DC7FE9" w:rsidRPr="00DC7FE9" w14:paraId="3E5A5E3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0F0E4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AA28FE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787F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CA68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05CE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E21F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CCC0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FB5B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F57A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181 </w:t>
            </w:r>
          </w:p>
        </w:tc>
      </w:tr>
      <w:tr w:rsidR="00DC7FE9" w:rsidRPr="00DC7FE9" w14:paraId="23E8F40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BDE21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3B34A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3256B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34F8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2E40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7823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EE46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207D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6BFD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206 </w:t>
            </w:r>
          </w:p>
        </w:tc>
      </w:tr>
      <w:tr w:rsidR="00DC7FE9" w:rsidRPr="00DC7FE9" w14:paraId="7169AE1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AE6E3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B729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B6319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99A1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BC2AF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CA2F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808D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CD54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3E20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</w:tr>
      <w:tr w:rsidR="00DC7FE9" w:rsidRPr="00DC7FE9" w14:paraId="4B31DC0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48A82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68E86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A926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3761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A9249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29B5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332A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F1EE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5C5B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109 </w:t>
            </w:r>
          </w:p>
        </w:tc>
      </w:tr>
      <w:tr w:rsidR="00DC7FE9" w:rsidRPr="00DC7FE9" w14:paraId="165EA26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2D22F1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46645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74C6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DF3D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34E55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3934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A3A3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BACE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838A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174 </w:t>
            </w:r>
          </w:p>
        </w:tc>
      </w:tr>
      <w:tr w:rsidR="00DC7FE9" w:rsidRPr="00DC7FE9" w14:paraId="064E1A7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788A30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FE429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293A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C070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BA35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98E4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76D1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F4CB0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17C0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</w:tr>
      <w:tr w:rsidR="00DC7FE9" w:rsidRPr="00DC7FE9" w14:paraId="7BBF57F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5A85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4BC74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BCA9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C650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0471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7E0E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02C9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ED2C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DD74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</w:tr>
      <w:tr w:rsidR="00DC7FE9" w:rsidRPr="00DC7FE9" w14:paraId="7B05116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69E62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4AA-B49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2BB15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83E9E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4193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FCF82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BC11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FCDAE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A6697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BF89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</w:tr>
      <w:tr w:rsidR="00DC7FE9" w:rsidRPr="00DC7FE9" w14:paraId="3C0F4AA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C7A19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340794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7961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A8BF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6CC16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8E8B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7CC8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353F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C5B7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</w:tr>
      <w:tr w:rsidR="00DC7FE9" w:rsidRPr="00DC7FE9" w14:paraId="4028E91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AF9E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50D13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C7704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EC9E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977A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4712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9042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521F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86B7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</w:tr>
      <w:tr w:rsidR="00DC7FE9" w:rsidRPr="00DC7FE9" w14:paraId="0FEE9AB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8274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3B134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39E5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82C2F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17E6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FEA8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9CE3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C636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28DE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</w:tr>
      <w:tr w:rsidR="00DC7FE9" w:rsidRPr="00DC7FE9" w14:paraId="06A582B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FB15F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2A8A9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843F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B8BBA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7A99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C6FB5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8FBD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53E3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3B43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</w:tr>
      <w:tr w:rsidR="00DC7FE9" w:rsidRPr="00DC7FE9" w14:paraId="391BE9F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6938B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4882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D1993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8F015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D6FB1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FB4D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CEB6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C3E7B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26A1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44 </w:t>
            </w:r>
          </w:p>
        </w:tc>
      </w:tr>
      <w:tr w:rsidR="00DC7FE9" w:rsidRPr="00DC7FE9" w14:paraId="5C04108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EC2E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5BF040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0ABC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2F589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0AC8E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DE99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B54A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047E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8846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</w:tr>
      <w:tr w:rsidR="00DC7FE9" w:rsidRPr="00DC7FE9" w14:paraId="5A57E07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FC02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0496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058B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B5C9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0A71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A9331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1917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B2DA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6CC8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</w:tr>
      <w:tr w:rsidR="00DC7FE9" w:rsidRPr="00DC7FE9" w14:paraId="3D9DCFB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4ACA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84D8D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3205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196D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E922C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BDEA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D223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B160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CB19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</w:tr>
      <w:tr w:rsidR="00DC7FE9" w:rsidRPr="00DC7FE9" w14:paraId="7998F91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A366A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974A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1034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B0B1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943F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56D5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4D0C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D5F9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DCAB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</w:tr>
      <w:tr w:rsidR="00DC7FE9" w:rsidRPr="00DC7FE9" w14:paraId="288A77A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97C1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4AA-B59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4E2E66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AEE0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2E1C7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A9FBA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D06D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FD11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8560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C730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</w:tr>
      <w:tr w:rsidR="00DC7FE9" w:rsidRPr="00DC7FE9" w14:paraId="22A0FDA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31D05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4AA-B60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7661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7E95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E3BCA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D5F0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6C5C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216B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D1E56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E155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1343EC1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52EE84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4AA-B67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39196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4D5A9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99F9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30A38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2B59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1905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6FA54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7DDA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B39C3D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C436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4AA-B68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573216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CD65FD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277D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10BE1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E284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10C5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6CA2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A349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90DF0F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1B00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4AA-B69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E2759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C536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D940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9D60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9581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9A32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7E60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4827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B7182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6E106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C031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474E7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B9B47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F0F68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3927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AD97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8C36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010D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DFC3C3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A3D13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9E7F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9E89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0CFA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E420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CCF7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33C0A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1735E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0111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4FBEC5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9F00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EE3C6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433B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3D22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5687F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0064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125A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228D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8F42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A96738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A57A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47248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511B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09A8E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64DF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E9D3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73DD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0640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F6EA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8A7AE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8DAB2C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90825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9DF5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EDA17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FCBE2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C4E1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0A76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B732E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F79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0167A1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D99E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EB57B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582F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1078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7FD13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F2BC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2BAE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E45F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26D7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403B20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9561A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739B99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9142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BB7AD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8812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42E3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0D4B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080F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57AF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745E00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D21F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4AA-B77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4067A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9C11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53F0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2D5B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134E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B7FF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DAAA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D3D2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FD0F7E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B1758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F7240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2DBB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7CBF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DB09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0E85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1878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DD30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9679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748566C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EC436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85BAE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04438D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45F7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25C7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508F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A805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DD76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1DFD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5B9403E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C4E78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8F36D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C5552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61B3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1E14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FC77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79B5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40DB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32CA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7DD5E8E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866EC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99D7B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F563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00514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E270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FF42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B9AB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EF3E0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E73B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195A385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255426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E265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6397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2B356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F92D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556B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1312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BE12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E75F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732B9AE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5311E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654E7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80E0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82A1A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531E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B616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804A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9A696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F86A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3E3BBD7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AE1A9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E24959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8BA5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4AFD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DD33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1639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A959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E396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0CB2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</w:tr>
      <w:tr w:rsidR="00DC7FE9" w:rsidRPr="00DC7FE9" w14:paraId="4E1720F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4E0A6E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96F74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C821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CC99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7207B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31A7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ECC4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35F9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BFFB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3D86CBD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85885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709AD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6030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3D45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9295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7964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043C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7FCF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3AF9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839897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746956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9DD6C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946D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482E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F3FD9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F9966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F900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8AE0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DE0A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</w:tr>
      <w:tr w:rsidR="00DC7FE9" w:rsidRPr="00DC7FE9" w14:paraId="5D0D910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25B4C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8A4C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B455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03034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5296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62DA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5F6B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BE92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0F4D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357EA97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C815DF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FE64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61B2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2172B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F8A3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A556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F9B6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CA27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4DDF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37CF08A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738C4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7D557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954BA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0832D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6C52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92FB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C489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DF75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B9A3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6E7D9CD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8BEC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EFE96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E7EA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1667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93F7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83C3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EA47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BBA6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DF52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492E09B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3F62A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5BA5DE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B0FF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640B5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7444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7062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726A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66E6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933A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3CE1863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372C8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DB45E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893A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98B3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F32D0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B838B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82BF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076D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FD0C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5873232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E5DE9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7992A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EF6E2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6256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AF18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48C7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0C9D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F3AD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4119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5BF4DC2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417E2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36ACAC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F17B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0A5D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C0C8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3CD14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8E15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CCF9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7E9A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1E2A042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BAE42A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74082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C9DD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4BFA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CD495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791D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7D1A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6158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8598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0C2E7CD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ED2D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EAB9E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EA2F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2F184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4C23B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80A8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CF9D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BD9A3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7345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5CF9E3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E7722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6A30F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E653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61368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9088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D43D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4475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26185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44D5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</w:tr>
      <w:tr w:rsidR="00DC7FE9" w:rsidRPr="00DC7FE9" w14:paraId="5C3A811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10B250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39931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15636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93E3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693AB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A2983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97B4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E7BE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67A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7BAB79F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7740A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F7F7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EB13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4972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0B350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1255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659B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FE41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132C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236AA0B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72AE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68A3BE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28B0D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13CF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0323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85BB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7307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EFE1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BCC1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1C51755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A345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EC11B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39C1F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D3BE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5191B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5136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B553E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60A0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E827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739BF2D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0F38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4AA-C28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F0446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0BD80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6AEB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FE86C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A5F9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4FAD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C002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2DFE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138426B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0BF43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4AA-C31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4A0621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DF8E4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6315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23E02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EE4C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0287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1C38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9EAD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0A03CD8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F01B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4AA-C34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61C1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4E80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AB4D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0C653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39037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A34F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286B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AF95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5FDA330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EF0EC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4AA-C35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BA5C5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A2FB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9950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8B217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2E95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2445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9BAA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D7B8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0A5E89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0E516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4AA-C37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9436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061E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C817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3F2B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6F91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31ED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65D4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9379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180E70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7D7F5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2F95A2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051F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A0EE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6E31E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13F2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557D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B5F2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319D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4339761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92B81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508B8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A0C14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2375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69CA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7D0D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89AD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CBED1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747F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7EEA0E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E7384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0B00F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D5A0BD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866E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A40D6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696F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D865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C47C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DA97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43B7542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9FCC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6FA4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014D7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04B0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6FCD7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D563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6766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D8AE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A50B8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</w:tr>
      <w:tr w:rsidR="00DC7FE9" w:rsidRPr="00DC7FE9" w14:paraId="75216B3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B23C1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CB85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BE78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195E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525B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902E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4981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F007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5154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1594603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E1BC4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A3FC5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8F9E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AEF3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B3BD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7880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E1F6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C266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D1FA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3629E9F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3B089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BC4C1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4F6D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39AB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674F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96E6A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F314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75FAA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15AA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D55B32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101DE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4AA-C49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FB66E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BBBBC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200B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7556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7FFA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A754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F5EC5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D6ED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C7185E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BC77C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F0711C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D41CE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A431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5F8A3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AF7D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5E5C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1469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27D0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1D25FC0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A2AF4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CED97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1E89B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B009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7612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A0AA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B759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EC13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C784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3F30B3F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4257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D3438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78B26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616F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1025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798F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8CDD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1267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0851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45A315A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A756E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62BD7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B095F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A818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CAAB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113D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6F97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18EB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0CC3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3D22BD8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8251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E8DDC0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3E8D6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C262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4520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BFD5C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DCC2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2C75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98E1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100C61E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CD4E8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74AD8F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71D3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D6F3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B52FBB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90C2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751E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50F72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A6A4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09DB3CA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158F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368E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FC57B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BDC3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102B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05F30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E666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F500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2E72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53F2E52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AB2FF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4AA-C59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00499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80B1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2D9B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A07C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E4C0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C072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E283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D413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13EB30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84DC26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4AA-C60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282D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Simple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6C55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05F2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327B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C4FC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19C8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2F91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EBEC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10D5F53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0A24B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D2E2B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363F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3A90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C6C0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DEDF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1DBF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52A7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022F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</w:tr>
      <w:tr w:rsidR="00DC7FE9" w:rsidRPr="00DC7FE9" w14:paraId="1D92F48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B2C8F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79A4E3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5B85D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EB453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CA52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D843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9B4C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C054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7D4A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</w:tr>
      <w:tr w:rsidR="00DC7FE9" w:rsidRPr="00DC7FE9" w14:paraId="4DA3820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9BB3B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F5DF7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8B9E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C53D5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73DE9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3C26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95B4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4162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6173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95 </w:t>
            </w:r>
          </w:p>
        </w:tc>
      </w:tr>
      <w:tr w:rsidR="00DC7FE9" w:rsidRPr="00DC7FE9" w14:paraId="4C66F31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4C0B77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04A1C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3637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F806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1634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ECCB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3909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2898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624E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</w:tr>
      <w:tr w:rsidR="00DC7FE9" w:rsidRPr="00DC7FE9" w14:paraId="7210682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89081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07ED1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1F4E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15E7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A6E00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08A8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2F10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8BC6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5341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47 </w:t>
            </w:r>
          </w:p>
        </w:tc>
      </w:tr>
      <w:tr w:rsidR="00DC7FE9" w:rsidRPr="00DC7FE9" w14:paraId="0E3B55F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A799F9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6EBC1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63FE1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017A5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621D9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9D12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E2C9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E57F1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ECA9E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380BFD8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55E051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F59F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E232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BCD3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0148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3889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F195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115D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4BE7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</w:tr>
      <w:tr w:rsidR="00DC7FE9" w:rsidRPr="00DC7FE9" w14:paraId="31BA7D2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1AFC92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C526D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7138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78A46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B6FD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1DF9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EB5D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6A05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5E8F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40B9199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5FCF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89910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1738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CD3F5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A73F0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DFAD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1AAE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AD93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FC7F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6D3FABF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81737A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DBEE9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08C41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57FB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64BA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519D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1CBB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4434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9996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207497F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B5AAA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5FB26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4D45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66D5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102E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D3CE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A87F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2198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D362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50E4FD4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3F5BAF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51160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6AF19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7668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783FB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615E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60A3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69B2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F01F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0F706E5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BD69EA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390A3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CA952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C935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14DB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3437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4C95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FFD4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7C30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3758012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5F356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E9138B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38AA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CF4C6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562D6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DC3F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80DA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94390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0267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 </w:t>
            </w:r>
          </w:p>
        </w:tc>
      </w:tr>
      <w:tr w:rsidR="00DC7FE9" w:rsidRPr="00DC7FE9" w14:paraId="2F9694E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30E38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C965C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63E6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69C61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8436B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78BC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D5C5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3143F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841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7A9EB8D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DBC8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9840E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BFF6F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161C2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62E0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4043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655F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0D1F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7654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</w:tr>
      <w:tr w:rsidR="00DC7FE9" w:rsidRPr="00DC7FE9" w14:paraId="132B4FC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62627F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0D8CF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8A0433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3FAF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3350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AD53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71E4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4AA7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02F2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758D64F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A0D3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7ECE3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5E1CA3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217C3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4A760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282F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BB63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D9DF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5BD1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</w:tr>
      <w:tr w:rsidR="00DC7FE9" w:rsidRPr="00DC7FE9" w14:paraId="25BDFC4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C6745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0DC5D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01558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3A62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9EFEE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9DE7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D3EB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F260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62C8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BB0F34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483CB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4AA-D23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F2EE83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8F77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DF84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EA4A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3A3A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DC19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1C683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F94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</w:tr>
      <w:tr w:rsidR="00DC7FE9" w:rsidRPr="00DC7FE9" w14:paraId="1C591A1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E72B4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4AA-D24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714F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02DA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846E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68B8D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B8AB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A38F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BFF6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5F33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3717687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4AC7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CCB26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84D8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B81EB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257F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8C60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710D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B2BF1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12F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</w:tr>
      <w:tr w:rsidR="00DC7FE9" w:rsidRPr="00DC7FE9" w14:paraId="405B2CD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8103E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24CE6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26E84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AA7B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D614E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1BB3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B0E5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51AE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A8C3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</w:tr>
      <w:tr w:rsidR="00DC7FE9" w:rsidRPr="00DC7FE9" w14:paraId="4AAF24A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4D4D39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3C6B9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C455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0F08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BE3E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87273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BD2C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95896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9A5B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</w:tr>
      <w:tr w:rsidR="00DC7FE9" w:rsidRPr="00DC7FE9" w14:paraId="1899E3B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1DBA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8635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B0EF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E7C5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7D3B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6E3C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21D1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64DA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258C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</w:tr>
      <w:tr w:rsidR="00DC7FE9" w:rsidRPr="00DC7FE9" w14:paraId="260C7D8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C186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54DCE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01C69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2C47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DC87F3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C62A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627D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833B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949B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0C609FE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38E5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9D7E5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835D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A91A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68B6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2939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8AC9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68D0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088E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585E157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1E3070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D928F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9380A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BAC5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36D8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1B7D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9D7A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75C8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9507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F74FEB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6984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6FB54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E060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EBC3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C419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17A3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E595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A1F7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9DC3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135310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65C1C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D077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8D79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81C5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886F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26DD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0D11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523D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0CB9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2504027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0A799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8B81B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F505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CF6B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B50C5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C49C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B706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9933C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95FC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08988B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5DEFB1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652E7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771E8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DA6F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7EF32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7431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AB58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6D96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258C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6F8897A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4EC1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53D1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85D3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0722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ABC10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D317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37CC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B210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90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10493D6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2FEAD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75030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6005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0B513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C687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51D1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CBAC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95C5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D7BB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58A08C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C5CE7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8FA0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80B2C1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A7B0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2AC3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A6EDF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02CE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FC56F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4651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1B1A75C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2CCC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ACE2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781A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D6.0H8.5G2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4AB55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0B02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60D1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52B7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588D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2B6D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A709D2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12488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1903F6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DD810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D6.0H8.5G4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AABF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7CD9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9EFE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8B7C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A43FD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5900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6D1F6C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4983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8546C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D66B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F6DD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69899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4F32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5979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A0FB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D065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</w:tr>
      <w:tr w:rsidR="00DC7FE9" w:rsidRPr="00DC7FE9" w14:paraId="1AD8979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FF400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EB617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AA233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BA6CE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4D92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F5EA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3251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6B62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B070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6A64FB4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23C8B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CBC1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DCE4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B3E41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62C3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FBB1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DC24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6D1B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CF2F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64FE66C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07CC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943B7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5D356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B8BC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2BD3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4B8F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D1F6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FE651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D2F4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46A82FA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EB9A7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36BFB7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9A48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CE4C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6C83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008BC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2970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2BBCB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8963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</w:tr>
      <w:tr w:rsidR="00DC7FE9" w:rsidRPr="00DC7FE9" w14:paraId="765D42A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D37D62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4AA-E22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220806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25°Angled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E9984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D5.0H8.5G3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8489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E88CC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21A0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1C23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9509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AC3A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1922AD8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D3EA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4AA-F01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6C6AA4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7FFA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BFB8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1E8C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F403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4548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30D2C8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7240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47A88C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67BA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4AA-F02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07B20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A2E7A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9E67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9E75F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3F6E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8C7A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3C1B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EDA9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1CFFC1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BDCF6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6E3DB4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5FDA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514A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B3C3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50C3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61D2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D409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7C7C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47CA356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305C5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F7122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239FF2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FF5C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09918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3C2E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CF8E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A36D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A52D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1C8E3FD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370A55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383AF0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DF8B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FC1C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EF1C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3090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1FC4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AF7A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366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444F70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83327B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D877B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A596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85F9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B21E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426C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394D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547D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63DE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7AC93A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69BC24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7A02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3AE87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99678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90B2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2844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C98D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3DFC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057E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829B6D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4D1B96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CC2DC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8159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F5C47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3B80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C73A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E86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2CBE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849A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846345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3572E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93E57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D6F40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75B81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8FCB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8F01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4843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5422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CA12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B75F89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51F6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B5DBB4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E706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FE0A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E394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D515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B7DA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4833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F844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41D394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7CECF2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3EE3F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18F2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617FC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469A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AD65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13B8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9140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759D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3E01BE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029FF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64734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A711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65BA4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1A92C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28DF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0BB8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C27D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552E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A8597A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79AFAE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F99550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85FBBD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B620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4FDBFA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AE71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3FD4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D1AD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E7D9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5F478F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17DF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4AA-G21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8D69E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Temporary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8A3A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E045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D54E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2228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8881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D587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BDC3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E3FFB5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D1BF1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F9C14D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D86D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D4.0H11.0G0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E3EE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3C55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B768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2C7B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7885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B77C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1CBD1C6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79A2CB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0B363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0A21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D4.0H11.0G1.5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C052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53270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10E5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4858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8065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A5E3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3AF197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F76C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0FA5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B4DC64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D4.0H11.0G3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BC0E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87D8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7BEC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3AE0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D3F3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42F4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9A2E49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7153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99C80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017B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F4C4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411D7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90AC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3329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C3BA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35BB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CAE426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2805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F5ED3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D743B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4E18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0070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E88F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C4DA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009A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312D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6EC150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4368B9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965FE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E9C3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D5.0H11.0G3.0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EB16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C8CA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0A1B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CAF3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DAF4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D023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DC4E9A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9F017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AD552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D183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BA17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234D1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5F16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DDDB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32C22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30CA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3C3D52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644D0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EEBD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DDEB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9320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461AF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2A912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2E8B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AF59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0B94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182097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84AE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4AA-H50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152D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8F4F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D6.0H11.0G0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D6FA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4AA8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40C5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A1B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160E5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5A6F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FB1C97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B2CD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4AA-H51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A85D0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A741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D6.0H11.0G1.5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8C8C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3FA0F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34D7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2B7E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9CAC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9852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F77474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02D9B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0C518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3AF2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46929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5A76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8F64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11C5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D09E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4FFB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4BF6B0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F685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4AA-H59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576D6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Shaping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B22B4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D5.0H11.0G0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D80DC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38D46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C56E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A351D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CBBB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F7AD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059D9B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E79335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B3AE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33B3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8A0B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6E137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1C48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0BC1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0BED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3B3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2474D9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2012A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D6A9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35EE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194D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B78B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8077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8429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4359B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95AF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4BF359A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1C8DA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16489D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08C7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E90D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BAE2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8AC1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368D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DC89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9E88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</w:tr>
      <w:tr w:rsidR="00DC7FE9" w:rsidRPr="00DC7FE9" w14:paraId="70C6A5D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C36C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1180F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1C14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413A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7F97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F07D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FE12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F1CFB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FAC79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1199DD7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FD440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CAFFFB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6F17D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571B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C094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0425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1420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3065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C53B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49D6AC9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D16E8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8909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3442DC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9BEF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4679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BFFD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6AC6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B4AE6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68E2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3D5F9D8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BA8C8F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531B1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7151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5D36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EEF9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E92B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23C4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3481E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C269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96AD7A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82C20E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FF7203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9C10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332B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22889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261C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921AE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21F3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7C6C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44BB55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DFCD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ED00B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625F8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F717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5A07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E9C0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7E58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157A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0CE2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B3AF1D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778FB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74FE5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F13A5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C8AC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09C05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8A20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0669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09C4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D68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59FF47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F5BBB5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D2DC4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DA42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4608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B5ED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668C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2C65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3743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16B1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05AADC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4732A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4AA-I12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4036C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8155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D3.87G6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AB32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D024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2731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93D2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EDC5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C9AF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70E331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CA7D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0358EB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1B0247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7304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8D03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CCEDE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3F20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CBC4F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4F5F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5C5794C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CBEC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3BD1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DB12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6884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BA07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3C751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7E0B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E9DAF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6F8B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BBCE85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6F3916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91DE0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3E59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EA16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6610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8BC6F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5BE0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B2C8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B188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2902EF7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92AED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E677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78041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40FB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D0BE2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03A4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CE39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7A2A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C6DC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349975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0A9154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A1F9F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005D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1FAF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D9405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9FBB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92A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5DF20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E8F6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5056E0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93EAD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48F44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3DF4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E560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0C503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169D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A40E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FCE86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1CB2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7096B0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35732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4AA-J16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3BA4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(mark)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11ED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D2.25H3.3G4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4C893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DC07C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7912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BC1F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1377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EBD9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FCEF7C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F5BCE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4AA-K01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00BE2A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UCLA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01ED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076E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3717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8398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8298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2F9B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5BF4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</w:tr>
      <w:tr w:rsidR="00DC7FE9" w:rsidRPr="00DC7FE9" w14:paraId="28D7F07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04F13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4AA-K02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2A706A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UCLA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CB7F5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4134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99AC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A7C14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1A17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FA0A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70AE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C50BCD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9F252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16256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A662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1450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5D2B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56D9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EE36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B78D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BDB1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45 </w:t>
            </w:r>
          </w:p>
        </w:tc>
      </w:tr>
      <w:tr w:rsidR="00DC7FE9" w:rsidRPr="00DC7FE9" w14:paraId="7344B8E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0698FC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CBD68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9620B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5658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87C3D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51C3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B3D2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B105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1AB9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177F229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E76A3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87D85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85332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08E8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FC065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F0DD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7A62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2994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213F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</w:tr>
      <w:tr w:rsidR="00DC7FE9" w:rsidRPr="00DC7FE9" w14:paraId="09362CC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35DBE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E6FE1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3934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E8EC3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5E415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A247C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D130E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4DDF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763E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3C153A6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604B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F2CD2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99ED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D4.0H4.0G2.5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D33F8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CE60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4BFA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DFB3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2F9ED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1CAC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54403D4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56E415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CD31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ECCF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D4.0H4.0G2.5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2E22D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A0148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E363B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8AB0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08FF0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16F1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4744063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F7C72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45325D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DFF7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D4.0H6.0G0.5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3665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E8B6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A2E6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7ED3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7BE0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4D22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</w:tr>
      <w:tr w:rsidR="00DC7FE9" w:rsidRPr="00DC7FE9" w14:paraId="4B823F9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AF89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28C6F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B6570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D4.0H6.0G0.5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DA0AE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8566F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6F51F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C12E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215ED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55C5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0D86947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CEF29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3CE6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5E6C6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D4.0H6.0G1.5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70A2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0290D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EF99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EAAB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8BF49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7070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</w:tr>
      <w:tr w:rsidR="00DC7FE9" w:rsidRPr="00DC7FE9" w14:paraId="2A6AC16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F942B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B8118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29700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D4.0H6.0G1.5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5ECF3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3F31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5C16B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DFF1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445E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E013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4147E67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8B2C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2294E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5A5F9E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D4.0H6.0G2.5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72326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7042E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6954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C8FC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8FE0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AD73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</w:tr>
      <w:tr w:rsidR="00DC7FE9" w:rsidRPr="00DC7FE9" w14:paraId="64A1C0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611B2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4AA-L12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E5A87C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Ti-Base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1869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D4.0H6.0G2.5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9871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3597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150C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7FC0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10FB9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35A27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7D0EDC1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5E578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A50AD6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19670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92D8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598E4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7C11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A621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759104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D2EE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728A807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1F5A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E432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477B6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F9620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D6570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876B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4328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87971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61018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7CF83A2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6FF5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034C0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C2A1E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CA7A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5CD61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15B3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A41D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0DB8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5CCB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120 </w:t>
            </w:r>
          </w:p>
        </w:tc>
      </w:tr>
      <w:tr w:rsidR="00DC7FE9" w:rsidRPr="00DC7FE9" w14:paraId="6D8C566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9DAE0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CD5FBD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82ACEA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47BA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D669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A1AA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2926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1B48C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8F2B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4133E25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BDCA31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A6956D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635336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20199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27863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F8F7E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E469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BB71CD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ADA3B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26DC1A5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7EDB0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A66B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74D9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CE51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11E5A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7AC0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3F31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74D59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6B42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7363B8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EB00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68C7A1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34CED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2EF41E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FC01F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7B96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37FB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C70F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B516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E26B87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695C4D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AAC50A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F9E0E1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8EC3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8F75B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78B9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6C99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5246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57D22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C761E5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7F05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4AA-M09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9F52F7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2AA59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1FAF5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B9708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C35C8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F21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A85E7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09E3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30CB25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A76159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4AA-M10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28228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Straight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C207A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BACBE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D0A9D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3A97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8C4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3A293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4B7D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7E7F91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22421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4AA-P01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24D62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Premilled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DBCA7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D10.0H20.0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6DE2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A451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D9B3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CE5CF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D26D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B3C0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6B1A8A8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94CD0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4AA-P02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2E24FD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Premilled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1C91B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D10.0H20.0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60FDB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970F1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E0A4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2631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4174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246A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7EF6A13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44175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4AA-Q02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E4661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Premilled Abutment (B)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D202AD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D10.0H20.0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61911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B915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8561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CFD9F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E522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71D4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699227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92AEF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44E1A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67471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1E6F8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A88C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19F5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F899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3370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72A7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</w:tr>
      <w:tr w:rsidR="00DC7FE9" w:rsidRPr="00DC7FE9" w14:paraId="48B32F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BCC53A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B0E88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D587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BB132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F308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9B9E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1F64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6694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56D1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7434567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320A5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3C327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D45A0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8D9E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CFDA8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A47D4C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BB00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118CE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C503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C0E225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6E5017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A7733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A0E61A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4C459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A468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D4BAC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1496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D288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BB3C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9DFDFD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2D4732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B5284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7ADFFB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938E8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48C7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18C7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7A72D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8E90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F5A64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74074A1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9A6C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B4CFBD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36756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5F17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10FFE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9742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D13C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C0E3AB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EF01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0D13E9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B38CA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2708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904EC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82A76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020D4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67DCA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D6BD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319E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A84E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ECA885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5ACD1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4AA-T12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7A02F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17°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CFC02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0B618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A924D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F78A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8919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921B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2879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2B57AA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ADCF4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4AA-U02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997FC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30°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B94E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02B9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8831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F2D44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6C5D2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38A3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D656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127 </w:t>
            </w:r>
          </w:p>
        </w:tc>
      </w:tr>
      <w:tr w:rsidR="00DC7FE9" w:rsidRPr="00DC7FE9" w14:paraId="283B4D5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72F45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85D64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30°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87B6B6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D3BB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C2D9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2B0B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729D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61A12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47BD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2B9EC25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12489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67872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30°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5C3B2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9479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E104A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101C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143E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6B3B7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92890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B089ED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7015DD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78B6E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Multi-Unit 30°Angled Abutment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0C7F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8BC5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145B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1817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5A9D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622F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D0CB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2E849A9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C237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9D55FF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Multi-Unit 30°Angled Abutment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CE400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7AE4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A640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07B1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3519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831FB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86CD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44964C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02C00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3175B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Multi-Unit 30°Angled Abutment 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1B95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34EA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41DD6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B36E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9EB6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BB65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2F93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5B863B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EABDC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4AA-U12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23E473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30° Angled Abutment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A3E1B5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D4.8G3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AC7C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IIb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2694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27BE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B159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CCDA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E203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AD9D55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C6ED08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241AB2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4F64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CDB46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31ED7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377B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96EE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4887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7112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671 </w:t>
            </w:r>
          </w:p>
        </w:tc>
      </w:tr>
      <w:tr w:rsidR="00DC7FE9" w:rsidRPr="00DC7FE9" w14:paraId="21DB918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FB972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4E2755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EBC00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65E7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7CF6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07B2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6838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577F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C788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6C0FE9F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6AEE2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3FA0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F716C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319C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56232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9031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BA09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1D4B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E2A6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AABAB8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9096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AF7300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FAAE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6F6C7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62D7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EF60C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4E721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7BF0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BA49B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D620E2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6DF578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12D53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DAA2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A76A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B45F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D368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58AB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B292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AC48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0BF39F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C4CDB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A15F6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9885A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4B4E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0E61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C915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407C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01CF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7C5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34F6F9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31F311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6AA-008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EAB04F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EA47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3CF90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CED32D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C3D8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646F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E1874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374B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08B85E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C7C586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95893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Cylinder-Single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1505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7408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66CF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3B81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DAC2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6E30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4DDF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D14AF9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39CF1B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6F2E56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Cylinder-Single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57A9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0A164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0671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4D3E6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60D7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3F00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4F9C5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58CA66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DA174F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611B5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Cylinder-Single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5A79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063A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04A91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D735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3471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04EB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C473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9A95C3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FD902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340F7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Cylinder-Bridge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E66F3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8E12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573A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7074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278A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0190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1C1D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B0C33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441D4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C8D7E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Cylinder-Bridge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B3755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EAAE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3A9A5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4041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11CE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F1D1C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CDFA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4699358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1C1B0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744DE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Coping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18352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BD02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51790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17D7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A7E9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B452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DD08A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</w:tr>
      <w:tr w:rsidR="00DC7FE9" w:rsidRPr="00DC7FE9" w14:paraId="14B1852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466B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59C2FC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Coping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E267F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BA89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3FA4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8C60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4F71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D0939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B9D8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1D0910F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4DE6A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C97A6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Coping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0D308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046D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3FC8F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276B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4939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1EB5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2B091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939CBD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DC005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6AA-019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605B6B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43F4B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3E1A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8787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683D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41AE5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147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6D547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37580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785CDB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94D6D7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A6C515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878F6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8553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D2E8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21F73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9293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1FACB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30D5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EC4929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32DBE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2AD3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2F84B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A61EA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966B2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CB019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083E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45C25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3CC7A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AE041D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3939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C70D98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54BC2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C2BD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EF53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67BC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B653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A7DA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843B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690B51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DDCC9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A1B1E7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D6CB4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56EEE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8179C1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CCBCA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1597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5CF3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F177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</w:tr>
      <w:tr w:rsidR="00DC7FE9" w:rsidRPr="00DC7FE9" w14:paraId="2AC3703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87FF40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FC1344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1FFD8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0F09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EE05A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F5B4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0C6C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BD40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5325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</w:tr>
      <w:tr w:rsidR="00DC7FE9" w:rsidRPr="00DC7FE9" w14:paraId="25F6F60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6B423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6AA-029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D12F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Post-Open Tray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F2871F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L26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DA9B7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E033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2F53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94D9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746B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5B91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</w:tr>
      <w:tr w:rsidR="00DC7FE9" w:rsidRPr="00DC7FE9" w14:paraId="5E8C4DE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E48DC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6AA-030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C46E8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491F2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D4.0H10.5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3C88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5C3A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92A854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485FE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69493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F56E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226 </w:t>
            </w:r>
          </w:p>
        </w:tc>
      </w:tr>
      <w:tr w:rsidR="00DC7FE9" w:rsidRPr="00DC7FE9" w14:paraId="5C9DBA3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7966F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6AA-031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3DFC9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0F41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D5.0H10.5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52E0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7EF2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D2507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9C621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6B91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AC50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95 </w:t>
            </w:r>
          </w:p>
        </w:tc>
      </w:tr>
      <w:tr w:rsidR="00DC7FE9" w:rsidRPr="00DC7FE9" w14:paraId="60596F3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9FE347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6AA-034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82E7FB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AE626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L16.5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5F33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53D1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A3E56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5A4BB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B4F7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87EB7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</w:tr>
      <w:tr w:rsidR="00DC7FE9" w:rsidRPr="00DC7FE9" w14:paraId="124E5E8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0D7F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6AA-035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AF38D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C8B7F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EA03FB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B9EC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A1D0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9C851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F82C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E229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93651B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7C4D6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6AA-039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8B2E1B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1899C7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D4.0H10.5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4384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42CC66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C335C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F3ED0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D8696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84F673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021771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3E992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2A8FA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B1200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D5.0H10.5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26E39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F60E6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992F9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8633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67CD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54BE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25FE30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EE155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58B0B2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Ball 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236E9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D2.25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B603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4A390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1DA85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477C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C819E8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ABD6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</w:tr>
      <w:tr w:rsidR="00DC7FE9" w:rsidRPr="00DC7FE9" w14:paraId="4688F3F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395B3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12454E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Housing Retainer with O-ring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D9F89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D5.5L2.1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23589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0A12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7F8D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7290B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2745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D998B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</w:tr>
      <w:tr w:rsidR="00DC7FE9" w:rsidRPr="00DC7FE9" w14:paraId="3640DF9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F03C4A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E9C6C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O-ring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1F1997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D4.6H1.5 /5pcs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C98FE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780F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FA7FE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0A74F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355D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52CA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34D5DC0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1CE5B6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494629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Coping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9635B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D4.0H10.0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97433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FA3C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DD57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7B07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E58D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C668A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313112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B661F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6AA-049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7DCFF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445FA7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A704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155DF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59A0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79C3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5154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2DC6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5A0B91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85BC8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E9EDCE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F8CF0B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FC81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E072C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30D7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BA6E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377A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53A2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0191366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E861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AE77DD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DD34D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E49D67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B697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D3BA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AB54F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E703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811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6DD578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09F59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21F6AE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A554A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134E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0A409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0EE2E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22AC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39DD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E5AAF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0F94BB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47358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0C1A1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3518B3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57ADC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0B2867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DDF8B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9AA0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1008F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35B1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91A2BF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6D989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271779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05C4A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5725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4839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D7EA8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4CD5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997DF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5F325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50D6D0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C1645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D6ABB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2A355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D4.0H5.5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00B5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94EE45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299ADE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B12C6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401D2D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0392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63472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1D45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0F16EF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93B804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B50F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24E27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1190D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EDF0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2D76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2875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4945798B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50681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594B6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53CE6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59CC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C0D5E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DE70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8F56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F9A22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7CE1D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86E849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9549A0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DA67BF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Abutment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6EDFEF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D4.5H7.0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5AC3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FCF0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95EB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6DC87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B15B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FF9E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30F20C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2E21E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6AA-059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7BAE4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7E8AE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D5.0H10.8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68D7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53243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4E89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03506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2FD0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6A962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27 </w:t>
            </w:r>
          </w:p>
        </w:tc>
      </w:tr>
      <w:tr w:rsidR="00DC7FE9" w:rsidRPr="00DC7FE9" w14:paraId="002EB74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6A08A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CDAC0A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Post-Open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1D227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D6.0H10.8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C0866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3F1D0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E5F91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919C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216C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7B1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58F531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B3ADE7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C7443E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35D0B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D5.0H10.5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806B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0B51C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285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19D3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E590A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DEA71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2005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57 </w:t>
            </w:r>
          </w:p>
        </w:tc>
      </w:tr>
      <w:tr w:rsidR="00DC7FE9" w:rsidRPr="00DC7FE9" w14:paraId="6E743FF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673BA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0BEFC1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9DA735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D6.0H10.5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88DC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6CE5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A024B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AD83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AD05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6BAFC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83 </w:t>
            </w:r>
          </w:p>
        </w:tc>
      </w:tr>
      <w:tr w:rsidR="00DC7FE9" w:rsidRPr="00DC7FE9" w14:paraId="4687C75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CC5CAC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B021A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D1B01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D5.0H10.5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95CBF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61D93A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B75E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0B5962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14E76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2B34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44935B8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1F72A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233A3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Impression Post-Close Tray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0C53A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D6.0H10.5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F12A1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E8B6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9D21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0929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9BBE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E613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</w:tr>
      <w:tr w:rsidR="00DC7FE9" w:rsidRPr="00DC7FE9" w14:paraId="412618E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09B6C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CB512C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Replacement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99E687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1.5lbs (Blue)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1B313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73AFDF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D2DCC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07D6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C462D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1106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</w:tr>
      <w:tr w:rsidR="00DC7FE9" w:rsidRPr="00DC7FE9" w14:paraId="15B2BF7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D953C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6AA-069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13A9B3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Replacement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060C97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3.0lbs (Pink)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1DE7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248AF5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97C63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3EB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2FEF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0EBE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7BCF7F4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568D1F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14BA3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Replacement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DB958F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5.0lbs (Clear)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97FD3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DAD5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D3C1B0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E501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70D90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43598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</w:tr>
      <w:tr w:rsidR="00DC7FE9" w:rsidRPr="00DC7FE9" w14:paraId="3C142F3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52360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6EED08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Extended Replacement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2C3ABA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1.0lbs (Red)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79D1E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9D7A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7FBB1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3A3C4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2723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80DF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C438F3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D6393B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025B0D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Extended Replacement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0FCE85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2.0lbs (Orange)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16B18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9B4C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DCFB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CA2B6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434FA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65314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659776D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6DAD1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39F553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Extended Replacement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96380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4.0lbs (Green)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EFBB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2E70A2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7C87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5CA3D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0685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633357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</w:tr>
      <w:tr w:rsidR="00DC7FE9" w:rsidRPr="00DC7FE9" w14:paraId="2B08126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B7EB8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0D4764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Black Processing Male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1CB98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AF044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7447A3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11D9C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DBEDC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C3CA5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A26BA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44DD64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FB79A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1B464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Block Out Spacers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080D4D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20pcs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971776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0FE48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26313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3BCC5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1B4E5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19961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6E54245E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212E5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6AA-076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8FB98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Lab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70F5E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96FD0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27597E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5293F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F03A3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B2C23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D152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3A50817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D0425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316193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Impression Coping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1D2FED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 /4pcs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877B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69833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F454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49837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443E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11F9B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D04D31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343FC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6AA-079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880BFC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Male Processing Kit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E4A8F4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D66BFE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9DBD9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37D21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282D04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7E43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EBFAE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18CA66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D22360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47E7D6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Positioner Denture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9CFB3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85DFB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89B9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A9E7A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29E1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CACB7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2EBF7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50EEF32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BD921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6AA-081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3ECC1C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Implant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CD311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49A2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BEDB25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800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E0B4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F7423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189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71D7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218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532CE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306 </w:t>
            </w:r>
          </w:p>
        </w:tc>
      </w:tr>
      <w:tr w:rsidR="00DC7FE9" w:rsidRPr="00DC7FE9" w14:paraId="6B8CB23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F24F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6AA-082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FD8D85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O-ring(Black)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CEFA72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D4.6H1.5 /5pcs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0ECED3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C564E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60C4C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F1B2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6B84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ECCA2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</w:tr>
      <w:tr w:rsidR="00DC7FE9" w:rsidRPr="00DC7FE9" w14:paraId="67B023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F9E85C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6AA-083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F7E34E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ScanBody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7C12C9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D82AB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7EB9F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551BB8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92EF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F9C3D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38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EDB8C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</w:tr>
      <w:tr w:rsidR="00DC7FE9" w:rsidRPr="00DC7FE9" w14:paraId="4F5F0FA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B3BE7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6AA-084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43F635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ScanBody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ED40F9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86743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C97C32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259E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37F87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14317E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F83D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32742D2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CE7B4F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6AA-085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01605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Laboratory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DFD74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Hex 1.25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53801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B65A1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DFB6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62891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52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32D3C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F38CF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2250F3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DF6405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6AA-087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B0E078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444281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D4.0H4.0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C347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A0EC8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9F7B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057390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34152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1BDE1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6C47FDC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2C5CD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6AA-088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9782F3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Protect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2B8143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D6.0H4.0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AEB730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5A84AC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4984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6BB0B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66E3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928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1ED286B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B69CB8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6AA-089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4B2B5A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Digital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6EF31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SD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3C0B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A3C1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133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4F6CE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10DA8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B9CC21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CDD78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</w:tr>
      <w:tr w:rsidR="00DC7FE9" w:rsidRPr="00DC7FE9" w14:paraId="03E1923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874C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6AA-090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A9D669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Digital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375D60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RD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A060D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B129C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9D486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F9AC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113B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B115B2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</w:tr>
      <w:tr w:rsidR="00DC7FE9" w:rsidRPr="00DC7FE9" w14:paraId="6F8160E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B3660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BSMUAL480000A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05D114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Analog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D6C8D4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8740D3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72BFAE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D46514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49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A9025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7CA71A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127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C77158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46 </w:t>
            </w:r>
          </w:p>
        </w:tc>
      </w:tr>
      <w:tr w:rsidR="00DC7FE9" w:rsidRPr="00DC7FE9" w14:paraId="1F38259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6FC36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BSMUBC48000HA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7A9254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Burn-out Cylinder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F09131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2DB5C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A2EF5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C43C2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A44D82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24E8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0490E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11F4D959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8060D3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BSMUBC48000NA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B367D4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Burn-out Cylinder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471F0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1ABC1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6AD927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D8EB9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BD239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E368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10E0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63167DFD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942EFE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BSMUCC480600A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17F9DF6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Comfort Cap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7FB9F9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B277B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BE229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D4275B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9AACC6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870DDA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F4B6D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33 </w:t>
            </w:r>
          </w:p>
        </w:tc>
      </w:tr>
      <w:tr w:rsidR="00DC7FE9" w:rsidRPr="00DC7FE9" w14:paraId="6219475A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0EC3BB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BSMUHP000000A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1BC798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Abutment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69029E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HP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3A483A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5B2D0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9DB487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C7734A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2AB79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5D1F10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</w:tr>
      <w:tr w:rsidR="00DC7FE9" w:rsidRPr="00DC7FE9" w14:paraId="37BB1A1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D33A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BSMUIP48000HA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874AB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Impression Coping Pick-up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E45A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968AE5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F4F0F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19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2CDC1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95546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D49D5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A4A7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 </w:t>
            </w:r>
          </w:p>
        </w:tc>
      </w:tr>
      <w:tr w:rsidR="00DC7FE9" w:rsidRPr="00DC7FE9" w14:paraId="3C472A0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FE3D0F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BSMUIP48000NA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1D4AF4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Impression Coping Pick-up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7553A4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BAA20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B2484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132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A8BC7C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7CCE8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20CD15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0C8A3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</w:tr>
      <w:tr w:rsidR="00DC7FE9" w:rsidRPr="00DC7FE9" w14:paraId="75441E6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40ADB3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BSMUIT48000NA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6F87BCB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Impression Coping Transfer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560ABF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8B25F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E05940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0BA5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CCC61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D8BEF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22FC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</w:tr>
      <w:tr w:rsidR="00DC7FE9" w:rsidRPr="00DC7FE9" w14:paraId="56A876AF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4E95E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BSMUMC48000HA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ED8B16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Metal Cylinder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A19AB8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/Hex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D568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23554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8A2F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51C98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ACB6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DD7B0D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</w:tr>
      <w:tr w:rsidR="00DC7FE9" w:rsidRPr="00DC7FE9" w14:paraId="3D70492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DDE92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BSMUMC48000NA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7470F6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Metal Cylinder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3C26DB2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/Non Hex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B14C5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1CB81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17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398C6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CD2A9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E8638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404A5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</w:tr>
      <w:tr w:rsidR="00DC7FE9" w:rsidRPr="00DC7FE9" w14:paraId="0CD247D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7B2AEA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BSMUPP480000A 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CE2932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B344D9B" w14:textId="77777777" w:rsidR="00DC7FE9" w:rsidRPr="00DC7FE9" w:rsidRDefault="00DC7FE9" w:rsidP="00DC7FE9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  <w:lang w:eastAsia="zh-TW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092189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FC708B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1A536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3B27E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A76B84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87B90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430F128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A19E394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BSMURT000000A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4E3CAFF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Abutment Adapter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9381CE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RT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8B9B94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805160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62B10D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D30E89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5780F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FC09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</w:tr>
      <w:tr w:rsidR="00DC7FE9" w:rsidRPr="00DC7FE9" w14:paraId="0FEF22F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4465740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BSMUTB48000NA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098E116A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Ti-Base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A3EB6D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/Non Hex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F9642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484AE7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2529A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BC98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33EF1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B80D9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5F89997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41C4866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BSMUTC48000HA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2C124A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Titanium Cylinder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4C1A58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3F75A3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34D090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6161D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BF2287A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07A7D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BE9C9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20 </w:t>
            </w:r>
          </w:p>
        </w:tc>
      </w:tr>
      <w:tr w:rsidR="00DC7FE9" w:rsidRPr="00DC7FE9" w14:paraId="41A77F02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D0E01E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BSMUTC48000NA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432A4BC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Titanium Cylinder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5E67EDD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Ø4.8 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69DB1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AADD92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296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708C7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C9FF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25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6D397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3424D9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245 </w:t>
            </w:r>
          </w:p>
        </w:tc>
      </w:tr>
      <w:tr w:rsidR="00DC7FE9" w:rsidRPr="00DC7FE9" w14:paraId="40A16305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1C051C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BSMUTC4800SHA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A0F431F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Titanium Cylinder (S)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8EDCB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/Hex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B569B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A63FA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E54BF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A9FAF6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18BB2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D01AC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26A943E4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A609F5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BSMUTC4800SNA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7CDB55B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Titanium Cylinder (S)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9B33B59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Φ4.8 /Non Hex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BF8B6A0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F82E42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291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B787A3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F4C6E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73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80481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145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85B6E7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57232A1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9E3CF2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BSMUTS140000A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3F94F5D1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Ti-Retaining Screw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0A72DF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M1.4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89B2ACE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3C60504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58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BB3EA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41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602C9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14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9C84F7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3A5A9DD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0E786F30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90D05A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BSMUTS1400S0A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539E8F23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Multi-Unit Ti-Retaining Screw (S)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4E61B3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M1.4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AAEDD3B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169E88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30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709DFC1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10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0D9B3D3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D46EC8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12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2AAD349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0 </w:t>
            </w:r>
          </w:p>
        </w:tc>
      </w:tr>
      <w:tr w:rsidR="00DC7FE9" w:rsidRPr="00DC7FE9" w14:paraId="3FD418D3" w14:textId="77777777" w:rsidTr="000C5F25">
        <w:trPr>
          <w:trHeight w:val="255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D4E4BD8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BSSITR000000A</w:t>
            </w:r>
          </w:p>
        </w:tc>
        <w:tc>
          <w:tcPr>
            <w:tcW w:w="2968" w:type="dxa"/>
            <w:shd w:val="clear" w:color="auto" w:fill="auto"/>
            <w:noWrap/>
            <w:vAlign w:val="bottom"/>
            <w:hideMark/>
          </w:tcPr>
          <w:p w14:paraId="7FC07B47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BioSmart Torque Ratchet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6463C85" w14:textId="77777777" w:rsidR="00DC7FE9" w:rsidRPr="00DC7FE9" w:rsidRDefault="00DC7FE9" w:rsidP="00DC7FE9">
            <w:pPr>
              <w:spacing w:after="0" w:line="240" w:lineRule="auto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80Ncm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8C792F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>IIa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B11C2C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34 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697FA5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9776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895E62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16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F6D19C" w14:textId="77777777" w:rsidR="00DC7FE9" w:rsidRPr="00DC7FE9" w:rsidRDefault="00DC7FE9" w:rsidP="00DC7FE9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  <w:lang w:eastAsia="zh-TW"/>
              </w:rPr>
            </w:pPr>
            <w:r w:rsidRPr="00DC7FE9">
              <w:rPr>
                <w:rFonts w:asciiTheme="majorHAnsi" w:hAnsiTheme="majorHAnsi" w:cstheme="majorHAnsi"/>
                <w:sz w:val="16"/>
                <w:szCs w:val="16"/>
                <w:lang w:eastAsia="zh-TW"/>
              </w:rPr>
              <w:t xml:space="preserve">9 </w:t>
            </w:r>
          </w:p>
        </w:tc>
      </w:tr>
    </w:tbl>
    <w:p w14:paraId="37B67AFC" w14:textId="77777777" w:rsidR="00DB1BEA" w:rsidRPr="000C5F25" w:rsidRDefault="00DB1BEA" w:rsidP="000C5F25">
      <w:pPr>
        <w:spacing w:after="0" w:line="0" w:lineRule="atLeast"/>
        <w:rPr>
          <w:b/>
          <w:bCs/>
          <w:sz w:val="16"/>
          <w:szCs w:val="16"/>
          <w:lang w:eastAsia="zh-TW"/>
        </w:rPr>
      </w:pPr>
    </w:p>
    <w:sectPr w:rsidR="00DB1BEA" w:rsidRPr="000C5F25" w:rsidSect="00AB69BE">
      <w:headerReference w:type="default" r:id="rId11"/>
      <w:footerReference w:type="default" r:id="rId12"/>
      <w:pgSz w:w="15840" w:h="12240" w:orient="landscape"/>
      <w:pgMar w:top="1100" w:right="1440" w:bottom="1440" w:left="165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05D800" w14:textId="77777777" w:rsidR="00CE30B6" w:rsidRDefault="00CE30B6" w:rsidP="00F96B4B">
      <w:pPr>
        <w:spacing w:after="0" w:line="240" w:lineRule="auto"/>
      </w:pPr>
      <w:r>
        <w:separator/>
      </w:r>
    </w:p>
  </w:endnote>
  <w:endnote w:type="continuationSeparator" w:id="0">
    <w:p w14:paraId="6B33A140" w14:textId="77777777" w:rsidR="00CE30B6" w:rsidRDefault="00CE30B6" w:rsidP="00F96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text" w:tblpX="-270" w:tblpY="1"/>
      <w:tblW w:w="5168" w:type="pct"/>
      <w:tblLook w:val="04A0" w:firstRow="1" w:lastRow="0" w:firstColumn="1" w:lastColumn="0" w:noHBand="0" w:noVBand="1"/>
    </w:tblPr>
    <w:tblGrid>
      <w:gridCol w:w="6010"/>
      <w:gridCol w:w="1383"/>
      <w:gridCol w:w="6009"/>
    </w:tblGrid>
    <w:tr w:rsidR="00CE30B6" w:rsidRPr="002965F5" w14:paraId="3B18D58F" w14:textId="77777777" w:rsidTr="00312495">
      <w:trPr>
        <w:trHeight w:val="187"/>
      </w:trPr>
      <w:tc>
        <w:tcPr>
          <w:tcW w:w="2242" w:type="pct"/>
          <w:tcBorders>
            <w:bottom w:val="single" w:sz="4" w:space="0" w:color="4F81BD"/>
          </w:tcBorders>
        </w:tcPr>
        <w:p w14:paraId="1B766CC9" w14:textId="131E493A" w:rsidR="00CE30B6" w:rsidRPr="00E64A11" w:rsidRDefault="00CE30B6" w:rsidP="00312495">
          <w:pPr>
            <w:pStyle w:val="a3"/>
            <w:rPr>
              <w:b/>
              <w:bCs/>
              <w:sz w:val="20"/>
              <w:szCs w:val="20"/>
              <w:lang w:eastAsia="zh-TW"/>
            </w:rPr>
          </w:pPr>
        </w:p>
      </w:tc>
      <w:tc>
        <w:tcPr>
          <w:tcW w:w="516" w:type="pct"/>
          <w:vMerge w:val="restart"/>
          <w:noWrap/>
          <w:vAlign w:val="center"/>
        </w:tcPr>
        <w:p w14:paraId="29382E0B" w14:textId="55061899" w:rsidR="00CE30B6" w:rsidRPr="002965F5" w:rsidRDefault="00CE30B6" w:rsidP="00312495">
          <w:pPr>
            <w:pStyle w:val="a7"/>
            <w:jc w:val="center"/>
            <w:rPr>
              <w:rFonts w:ascii="Cambria" w:hAnsi="Cambria"/>
            </w:rPr>
          </w:pPr>
          <w:r w:rsidRPr="00E67264">
            <w:rPr>
              <w:rFonts w:cs="Calibri"/>
              <w:sz w:val="16"/>
              <w:szCs w:val="20"/>
            </w:rPr>
            <w:t xml:space="preserve">Page </w:t>
          </w:r>
          <w:r w:rsidRPr="00E67264">
            <w:rPr>
              <w:rFonts w:cs="Calibri"/>
              <w:sz w:val="16"/>
              <w:szCs w:val="20"/>
            </w:rPr>
            <w:fldChar w:fldCharType="begin"/>
          </w:r>
          <w:r w:rsidRPr="00E67264">
            <w:rPr>
              <w:rFonts w:cs="Calibri"/>
              <w:sz w:val="16"/>
              <w:szCs w:val="20"/>
            </w:rPr>
            <w:instrText xml:space="preserve"> PAGE </w:instrText>
          </w:r>
          <w:r w:rsidRPr="00E67264">
            <w:rPr>
              <w:rFonts w:cs="Calibri"/>
              <w:sz w:val="16"/>
              <w:szCs w:val="20"/>
            </w:rPr>
            <w:fldChar w:fldCharType="separate"/>
          </w:r>
          <w:r w:rsidR="00A7149D">
            <w:rPr>
              <w:rFonts w:cs="Calibri"/>
              <w:noProof/>
              <w:sz w:val="16"/>
              <w:szCs w:val="20"/>
            </w:rPr>
            <w:t>1</w:t>
          </w:r>
          <w:r w:rsidRPr="00E67264">
            <w:rPr>
              <w:rFonts w:cs="Calibri"/>
              <w:sz w:val="16"/>
              <w:szCs w:val="20"/>
            </w:rPr>
            <w:fldChar w:fldCharType="end"/>
          </w:r>
          <w:r w:rsidRPr="00E67264">
            <w:rPr>
              <w:rFonts w:cs="Calibri"/>
              <w:sz w:val="16"/>
              <w:szCs w:val="20"/>
            </w:rPr>
            <w:t xml:space="preserve"> of </w:t>
          </w:r>
          <w:r w:rsidRPr="00E67264">
            <w:rPr>
              <w:rFonts w:cs="Calibri"/>
              <w:sz w:val="16"/>
              <w:szCs w:val="20"/>
            </w:rPr>
            <w:fldChar w:fldCharType="begin"/>
          </w:r>
          <w:r w:rsidRPr="00E67264">
            <w:rPr>
              <w:rFonts w:cs="Calibri"/>
              <w:sz w:val="16"/>
              <w:szCs w:val="20"/>
            </w:rPr>
            <w:instrText xml:space="preserve"> NUMPAGES </w:instrText>
          </w:r>
          <w:r w:rsidRPr="00E67264">
            <w:rPr>
              <w:rFonts w:cs="Calibri"/>
              <w:sz w:val="16"/>
              <w:szCs w:val="20"/>
            </w:rPr>
            <w:fldChar w:fldCharType="separate"/>
          </w:r>
          <w:r w:rsidR="00A7149D">
            <w:rPr>
              <w:rFonts w:cs="Calibri"/>
              <w:noProof/>
              <w:sz w:val="16"/>
              <w:szCs w:val="20"/>
            </w:rPr>
            <w:t>19</w:t>
          </w:r>
          <w:r w:rsidRPr="00E67264">
            <w:rPr>
              <w:rFonts w:cs="Calibri"/>
              <w:sz w:val="16"/>
              <w:szCs w:val="20"/>
            </w:rPr>
            <w:fldChar w:fldCharType="end"/>
          </w:r>
        </w:p>
      </w:tc>
      <w:tc>
        <w:tcPr>
          <w:tcW w:w="2242" w:type="pct"/>
          <w:tcBorders>
            <w:bottom w:val="single" w:sz="4" w:space="0" w:color="4F81BD"/>
          </w:tcBorders>
        </w:tcPr>
        <w:p w14:paraId="6B4B195C" w14:textId="77777777" w:rsidR="00CE30B6" w:rsidRDefault="00CE30B6" w:rsidP="00312495">
          <w:pPr>
            <w:pStyle w:val="a3"/>
            <w:rPr>
              <w:rFonts w:ascii="Cambria" w:hAnsi="Cambria"/>
              <w:b/>
              <w:bCs/>
            </w:rPr>
          </w:pPr>
        </w:p>
      </w:tc>
    </w:tr>
    <w:tr w:rsidR="00CE30B6" w:rsidRPr="002965F5" w14:paraId="69C74414" w14:textId="77777777" w:rsidTr="00312495">
      <w:trPr>
        <w:trHeight w:val="186"/>
      </w:trPr>
      <w:tc>
        <w:tcPr>
          <w:tcW w:w="2242" w:type="pct"/>
          <w:tcBorders>
            <w:top w:val="single" w:sz="4" w:space="0" w:color="4F81BD"/>
          </w:tcBorders>
        </w:tcPr>
        <w:p w14:paraId="42C5A198" w14:textId="77777777" w:rsidR="00CE30B6" w:rsidRDefault="00CE30B6" w:rsidP="00312495">
          <w:pPr>
            <w:pStyle w:val="a3"/>
            <w:rPr>
              <w:rFonts w:ascii="Cambria" w:hAnsi="Cambria"/>
              <w:b/>
              <w:bCs/>
            </w:rPr>
          </w:pPr>
        </w:p>
      </w:tc>
      <w:tc>
        <w:tcPr>
          <w:tcW w:w="516" w:type="pct"/>
          <w:vMerge/>
        </w:tcPr>
        <w:p w14:paraId="32D52B79" w14:textId="77777777" w:rsidR="00CE30B6" w:rsidRDefault="00CE30B6" w:rsidP="00312495">
          <w:pPr>
            <w:pStyle w:val="a3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42" w:type="pct"/>
          <w:tcBorders>
            <w:top w:val="single" w:sz="4" w:space="0" w:color="4F81BD"/>
          </w:tcBorders>
        </w:tcPr>
        <w:p w14:paraId="36F17FF9" w14:textId="77777777" w:rsidR="00CE30B6" w:rsidRDefault="00CE30B6" w:rsidP="00312495">
          <w:pPr>
            <w:pStyle w:val="a3"/>
            <w:rPr>
              <w:rFonts w:ascii="Cambria" w:hAnsi="Cambria"/>
              <w:b/>
              <w:bCs/>
            </w:rPr>
          </w:pPr>
        </w:p>
      </w:tc>
    </w:tr>
  </w:tbl>
  <w:p w14:paraId="1C8B9E31" w14:textId="77777777" w:rsidR="00CE30B6" w:rsidRDefault="00CE30B6" w:rsidP="002278F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88513B" w14:textId="77777777" w:rsidR="00CE30B6" w:rsidRDefault="00CE30B6" w:rsidP="00F96B4B">
      <w:pPr>
        <w:spacing w:after="0" w:line="240" w:lineRule="auto"/>
      </w:pPr>
      <w:r>
        <w:separator/>
      </w:r>
    </w:p>
  </w:footnote>
  <w:footnote w:type="continuationSeparator" w:id="0">
    <w:p w14:paraId="0894E64E" w14:textId="77777777" w:rsidR="00CE30B6" w:rsidRDefault="00CE30B6" w:rsidP="00F96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7AFEB1" w14:textId="6F15C632" w:rsidR="00CE30B6" w:rsidRDefault="00CE30B6" w:rsidP="00194E54">
    <w:pPr>
      <w:pStyle w:val="2"/>
      <w:spacing w:before="120"/>
      <w:jc w:val="center"/>
      <w:rPr>
        <w:rFonts w:ascii="Calibri" w:hAnsi="Calibri"/>
        <w:color w:val="000000" w:themeColor="text1"/>
        <w:sz w:val="32"/>
        <w:szCs w:val="40"/>
        <w:highlight w:val="yellow"/>
      </w:rPr>
    </w:pPr>
    <w:r w:rsidRPr="003D6861">
      <w:rPr>
        <w:rFonts w:ascii="Calibri" w:hAnsi="Calibri"/>
        <w:color w:val="000000" w:themeColor="text1"/>
        <w:sz w:val="32"/>
        <w:szCs w:val="40"/>
      </w:rPr>
      <w:t>Periodic Safety Update Report (PSUR)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A4D4F8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16C8C"/>
    <w:multiLevelType w:val="multilevel"/>
    <w:tmpl w:val="494C3B3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4207AD4"/>
    <w:multiLevelType w:val="hybridMultilevel"/>
    <w:tmpl w:val="C6B6E6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B66F4"/>
    <w:multiLevelType w:val="hybridMultilevel"/>
    <w:tmpl w:val="BD9ED796"/>
    <w:lvl w:ilvl="0" w:tplc="84BE0E18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05E97467"/>
    <w:multiLevelType w:val="hybridMultilevel"/>
    <w:tmpl w:val="E3C81004"/>
    <w:lvl w:ilvl="0" w:tplc="84BE0E18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063727BC"/>
    <w:multiLevelType w:val="hybridMultilevel"/>
    <w:tmpl w:val="E51AB30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07B2708A"/>
    <w:multiLevelType w:val="hybridMultilevel"/>
    <w:tmpl w:val="A2C6FF52"/>
    <w:lvl w:ilvl="0" w:tplc="DF30CF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74867"/>
    <w:multiLevelType w:val="multilevel"/>
    <w:tmpl w:val="B9C418A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C40123C"/>
    <w:multiLevelType w:val="hybridMultilevel"/>
    <w:tmpl w:val="9D8A6260"/>
    <w:lvl w:ilvl="0" w:tplc="78D616E4">
      <w:start w:val="1"/>
      <w:numFmt w:val="lowerLetter"/>
      <w:lvlText w:val="%1."/>
      <w:lvlJc w:val="left"/>
      <w:pPr>
        <w:ind w:left="1440" w:hanging="360"/>
      </w:pPr>
      <w:rPr>
        <w:rFonts w:ascii="Calibri" w:eastAsia="Times New Roman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5C1F08"/>
    <w:multiLevelType w:val="hybridMultilevel"/>
    <w:tmpl w:val="21A03B5A"/>
    <w:lvl w:ilvl="0" w:tplc="6308B03C">
      <w:start w:val="1"/>
      <w:numFmt w:val="decimal"/>
      <w:lvlText w:val="4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7760B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39A2969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EF364D"/>
    <w:multiLevelType w:val="hybridMultilevel"/>
    <w:tmpl w:val="DC2AF43E"/>
    <w:lvl w:ilvl="0" w:tplc="13B43C3A">
      <w:start w:val="1"/>
      <w:numFmt w:val="decimal"/>
      <w:lvlText w:val="A3.1.%1."/>
      <w:lvlJc w:val="left"/>
      <w:pPr>
        <w:ind w:left="26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087" w:hanging="480"/>
      </w:pPr>
    </w:lvl>
    <w:lvl w:ilvl="2" w:tplc="0409001B" w:tentative="1">
      <w:start w:val="1"/>
      <w:numFmt w:val="lowerRoman"/>
      <w:lvlText w:val="%3."/>
      <w:lvlJc w:val="right"/>
      <w:pPr>
        <w:ind w:left="3567" w:hanging="480"/>
      </w:pPr>
    </w:lvl>
    <w:lvl w:ilvl="3" w:tplc="0409000F" w:tentative="1">
      <w:start w:val="1"/>
      <w:numFmt w:val="decimal"/>
      <w:lvlText w:val="%4."/>
      <w:lvlJc w:val="left"/>
      <w:pPr>
        <w:ind w:left="40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27" w:hanging="480"/>
      </w:pPr>
    </w:lvl>
    <w:lvl w:ilvl="5" w:tplc="0409001B" w:tentative="1">
      <w:start w:val="1"/>
      <w:numFmt w:val="lowerRoman"/>
      <w:lvlText w:val="%6."/>
      <w:lvlJc w:val="right"/>
      <w:pPr>
        <w:ind w:left="5007" w:hanging="480"/>
      </w:pPr>
    </w:lvl>
    <w:lvl w:ilvl="6" w:tplc="0409000F" w:tentative="1">
      <w:start w:val="1"/>
      <w:numFmt w:val="decimal"/>
      <w:lvlText w:val="%7."/>
      <w:lvlJc w:val="left"/>
      <w:pPr>
        <w:ind w:left="54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967" w:hanging="480"/>
      </w:pPr>
    </w:lvl>
    <w:lvl w:ilvl="8" w:tplc="0409001B" w:tentative="1">
      <w:start w:val="1"/>
      <w:numFmt w:val="lowerRoman"/>
      <w:lvlText w:val="%9."/>
      <w:lvlJc w:val="right"/>
      <w:pPr>
        <w:ind w:left="6447" w:hanging="480"/>
      </w:pPr>
    </w:lvl>
  </w:abstractNum>
  <w:abstractNum w:abstractNumId="13" w15:restartNumberingAfterBreak="0">
    <w:nsid w:val="19186605"/>
    <w:multiLevelType w:val="hybridMultilevel"/>
    <w:tmpl w:val="F1645130"/>
    <w:lvl w:ilvl="0" w:tplc="4C3AC338">
      <w:start w:val="1"/>
      <w:numFmt w:val="decimal"/>
      <w:lvlText w:val="3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220A3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516729"/>
    <w:multiLevelType w:val="hybridMultilevel"/>
    <w:tmpl w:val="17C673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E7132"/>
    <w:multiLevelType w:val="hybridMultilevel"/>
    <w:tmpl w:val="CCE4BF78"/>
    <w:lvl w:ilvl="0" w:tplc="99782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4225B1F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6A3CDA"/>
    <w:multiLevelType w:val="hybridMultilevel"/>
    <w:tmpl w:val="76900CF4"/>
    <w:lvl w:ilvl="0" w:tplc="04090001">
      <w:start w:val="1"/>
      <w:numFmt w:val="bullet"/>
      <w:lvlText w:val=""/>
      <w:lvlJc w:val="left"/>
      <w:pPr>
        <w:ind w:left="1331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9" w15:restartNumberingAfterBreak="0">
    <w:nsid w:val="24A62577"/>
    <w:multiLevelType w:val="hybridMultilevel"/>
    <w:tmpl w:val="0186F37C"/>
    <w:lvl w:ilvl="0" w:tplc="B4080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519605D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A9669D6"/>
    <w:multiLevelType w:val="hybridMultilevel"/>
    <w:tmpl w:val="51045C6E"/>
    <w:lvl w:ilvl="0" w:tplc="83F84E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73109A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CB83BAD"/>
    <w:multiLevelType w:val="hybridMultilevel"/>
    <w:tmpl w:val="0186F37C"/>
    <w:lvl w:ilvl="0" w:tplc="B4080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331165E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5460759"/>
    <w:multiLevelType w:val="hybridMultilevel"/>
    <w:tmpl w:val="6A629EFA"/>
    <w:lvl w:ilvl="0" w:tplc="436274C4">
      <w:start w:val="1"/>
      <w:numFmt w:val="decimal"/>
      <w:lvlText w:val="(%1)."/>
      <w:lvlJc w:val="left"/>
      <w:pPr>
        <w:ind w:left="480" w:hanging="480"/>
      </w:pPr>
      <w:rPr>
        <w:rFonts w:hint="eastAsia"/>
        <w:sz w:val="24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91105AA"/>
    <w:multiLevelType w:val="hybridMultilevel"/>
    <w:tmpl w:val="EEDE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D428F9"/>
    <w:multiLevelType w:val="hybridMultilevel"/>
    <w:tmpl w:val="06C86A4C"/>
    <w:lvl w:ilvl="0" w:tplc="88BE528A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682A36"/>
    <w:multiLevelType w:val="hybridMultilevel"/>
    <w:tmpl w:val="DD4072C8"/>
    <w:lvl w:ilvl="0" w:tplc="C75499DA">
      <w:start w:val="1"/>
      <w:numFmt w:val="decimal"/>
      <w:lvlText w:val="A3.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9" w15:restartNumberingAfterBreak="0">
    <w:nsid w:val="45C56417"/>
    <w:multiLevelType w:val="multilevel"/>
    <w:tmpl w:val="881ACD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46D817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4C9D57CE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8449AF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1305876"/>
    <w:multiLevelType w:val="hybridMultilevel"/>
    <w:tmpl w:val="17C673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C83EB6"/>
    <w:multiLevelType w:val="hybridMultilevel"/>
    <w:tmpl w:val="0996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751F95"/>
    <w:multiLevelType w:val="hybridMultilevel"/>
    <w:tmpl w:val="14E29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DB6582"/>
    <w:multiLevelType w:val="hybridMultilevel"/>
    <w:tmpl w:val="A3801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FF31A2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15D7520"/>
    <w:multiLevelType w:val="hybridMultilevel"/>
    <w:tmpl w:val="17C673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242D6A"/>
    <w:multiLevelType w:val="hybridMultilevel"/>
    <w:tmpl w:val="0EA2D704"/>
    <w:lvl w:ilvl="0" w:tplc="08E0E29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0" w15:restartNumberingAfterBreak="0">
    <w:nsid w:val="653C71D9"/>
    <w:multiLevelType w:val="hybridMultilevel"/>
    <w:tmpl w:val="A914E7F8"/>
    <w:lvl w:ilvl="0" w:tplc="84BE0E18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1" w15:restartNumberingAfterBreak="0">
    <w:nsid w:val="6664566C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AA454D2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AB31412"/>
    <w:multiLevelType w:val="hybridMultilevel"/>
    <w:tmpl w:val="14E29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2B0279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1D556EE"/>
    <w:multiLevelType w:val="hybridMultilevel"/>
    <w:tmpl w:val="0186F37C"/>
    <w:lvl w:ilvl="0" w:tplc="B4080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2C429BA"/>
    <w:multiLevelType w:val="multilevel"/>
    <w:tmpl w:val="1A0244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2"/>
      <w:numFmt w:val="upperLetter"/>
      <w:lvlRestart w:val="0"/>
      <w:pStyle w:val="Appendix"/>
      <w:lvlText w:val="Appendix %4"/>
      <w:lvlJc w:val="left"/>
      <w:pPr>
        <w:ind w:left="1423" w:hanging="4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47" w15:restartNumberingAfterBreak="0">
    <w:nsid w:val="75F7684A"/>
    <w:multiLevelType w:val="hybridMultilevel"/>
    <w:tmpl w:val="3BD6F5AC"/>
    <w:lvl w:ilvl="0" w:tplc="84BE0E18">
      <w:start w:val="1"/>
      <w:numFmt w:val="bullet"/>
      <w:lvlText w:val="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48" w15:restartNumberingAfterBreak="0">
    <w:nsid w:val="773F0D5B"/>
    <w:multiLevelType w:val="hybridMultilevel"/>
    <w:tmpl w:val="35123F0E"/>
    <w:lvl w:ilvl="0" w:tplc="EFF4F922">
      <w:start w:val="1"/>
      <w:numFmt w:val="decimal"/>
      <w:lvlText w:val="A1.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9" w15:restartNumberingAfterBreak="0">
    <w:nsid w:val="788E3DF7"/>
    <w:multiLevelType w:val="hybridMultilevel"/>
    <w:tmpl w:val="5ABA0748"/>
    <w:lvl w:ilvl="0" w:tplc="BB24E8AC">
      <w:start w:val="1"/>
      <w:numFmt w:val="decimal"/>
      <w:lvlText w:val="(%1)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8DC550B"/>
    <w:multiLevelType w:val="hybridMultilevel"/>
    <w:tmpl w:val="783609DE"/>
    <w:lvl w:ilvl="0" w:tplc="F634B4C2">
      <w:start w:val="1"/>
      <w:numFmt w:val="bullet"/>
      <w:lvlText w:val="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51" w15:restartNumberingAfterBreak="0">
    <w:nsid w:val="79F87617"/>
    <w:multiLevelType w:val="hybridMultilevel"/>
    <w:tmpl w:val="6B3C7B52"/>
    <w:lvl w:ilvl="0" w:tplc="5E88FD00">
      <w:start w:val="1"/>
      <w:numFmt w:val="decimal"/>
      <w:lvlText w:val="A2.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2" w15:restartNumberingAfterBreak="0">
    <w:nsid w:val="7F49678C"/>
    <w:multiLevelType w:val="hybridMultilevel"/>
    <w:tmpl w:val="17C6737C"/>
    <w:lvl w:ilvl="0" w:tplc="F27C17D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12"/>
  </w:num>
  <w:num w:numId="4">
    <w:abstractNumId w:val="52"/>
  </w:num>
  <w:num w:numId="5">
    <w:abstractNumId w:val="13"/>
  </w:num>
  <w:num w:numId="6">
    <w:abstractNumId w:val="48"/>
  </w:num>
  <w:num w:numId="7">
    <w:abstractNumId w:val="51"/>
  </w:num>
  <w:num w:numId="8">
    <w:abstractNumId w:val="3"/>
  </w:num>
  <w:num w:numId="9">
    <w:abstractNumId w:val="28"/>
  </w:num>
  <w:num w:numId="10">
    <w:abstractNumId w:val="2"/>
  </w:num>
  <w:num w:numId="11">
    <w:abstractNumId w:val="4"/>
  </w:num>
  <w:num w:numId="12">
    <w:abstractNumId w:val="40"/>
  </w:num>
  <w:num w:numId="13">
    <w:abstractNumId w:val="17"/>
  </w:num>
  <w:num w:numId="14">
    <w:abstractNumId w:val="42"/>
  </w:num>
  <w:num w:numId="15">
    <w:abstractNumId w:val="11"/>
  </w:num>
  <w:num w:numId="16">
    <w:abstractNumId w:val="49"/>
  </w:num>
  <w:num w:numId="17">
    <w:abstractNumId w:val="37"/>
  </w:num>
  <w:num w:numId="18">
    <w:abstractNumId w:val="10"/>
  </w:num>
  <w:num w:numId="19">
    <w:abstractNumId w:val="20"/>
  </w:num>
  <w:num w:numId="20">
    <w:abstractNumId w:val="41"/>
  </w:num>
  <w:num w:numId="21">
    <w:abstractNumId w:val="44"/>
  </w:num>
  <w:num w:numId="22">
    <w:abstractNumId w:val="31"/>
  </w:num>
  <w:num w:numId="23">
    <w:abstractNumId w:val="14"/>
  </w:num>
  <w:num w:numId="24">
    <w:abstractNumId w:val="32"/>
  </w:num>
  <w:num w:numId="25">
    <w:abstractNumId w:val="24"/>
  </w:num>
  <w:num w:numId="26">
    <w:abstractNumId w:val="22"/>
  </w:num>
  <w:num w:numId="27">
    <w:abstractNumId w:val="9"/>
  </w:num>
  <w:num w:numId="28">
    <w:abstractNumId w:val="25"/>
  </w:num>
  <w:num w:numId="29">
    <w:abstractNumId w:val="47"/>
  </w:num>
  <w:num w:numId="30">
    <w:abstractNumId w:val="50"/>
  </w:num>
  <w:num w:numId="31">
    <w:abstractNumId w:val="26"/>
  </w:num>
  <w:num w:numId="32">
    <w:abstractNumId w:val="46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30"/>
  </w:num>
  <w:num w:numId="36">
    <w:abstractNumId w:val="34"/>
  </w:num>
  <w:num w:numId="37">
    <w:abstractNumId w:val="38"/>
  </w:num>
  <w:num w:numId="38">
    <w:abstractNumId w:val="1"/>
  </w:num>
  <w:num w:numId="39">
    <w:abstractNumId w:val="33"/>
  </w:num>
  <w:num w:numId="40">
    <w:abstractNumId w:val="7"/>
  </w:num>
  <w:num w:numId="41">
    <w:abstractNumId w:val="36"/>
  </w:num>
  <w:num w:numId="42">
    <w:abstractNumId w:val="43"/>
  </w:num>
  <w:num w:numId="43">
    <w:abstractNumId w:val="29"/>
  </w:num>
  <w:num w:numId="44">
    <w:abstractNumId w:val="35"/>
  </w:num>
  <w:num w:numId="45">
    <w:abstractNumId w:val="6"/>
  </w:num>
  <w:num w:numId="46">
    <w:abstractNumId w:val="27"/>
  </w:num>
  <w:num w:numId="47">
    <w:abstractNumId w:val="5"/>
  </w:num>
  <w:num w:numId="48">
    <w:abstractNumId w:val="0"/>
  </w:num>
  <w:num w:numId="49">
    <w:abstractNumId w:val="8"/>
  </w:num>
  <w:num w:numId="50">
    <w:abstractNumId w:val="19"/>
  </w:num>
  <w:num w:numId="51">
    <w:abstractNumId w:val="45"/>
  </w:num>
  <w:num w:numId="52">
    <w:abstractNumId w:val="23"/>
  </w:num>
  <w:num w:numId="53">
    <w:abstractNumId w:val="39"/>
  </w:num>
  <w:num w:numId="54">
    <w:abstractNumId w:val="1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771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012"/>
    <w:rsid w:val="0000270F"/>
    <w:rsid w:val="000036D0"/>
    <w:rsid w:val="0000382C"/>
    <w:rsid w:val="00006298"/>
    <w:rsid w:val="00007B23"/>
    <w:rsid w:val="000138D1"/>
    <w:rsid w:val="00015F78"/>
    <w:rsid w:val="00017708"/>
    <w:rsid w:val="0002253E"/>
    <w:rsid w:val="00023A11"/>
    <w:rsid w:val="000240E9"/>
    <w:rsid w:val="0002601D"/>
    <w:rsid w:val="00032272"/>
    <w:rsid w:val="000346C3"/>
    <w:rsid w:val="00035B6D"/>
    <w:rsid w:val="00036DF5"/>
    <w:rsid w:val="00036F89"/>
    <w:rsid w:val="0003705E"/>
    <w:rsid w:val="00037EB4"/>
    <w:rsid w:val="00041D3E"/>
    <w:rsid w:val="00042032"/>
    <w:rsid w:val="000424EB"/>
    <w:rsid w:val="00043003"/>
    <w:rsid w:val="00044D38"/>
    <w:rsid w:val="00047327"/>
    <w:rsid w:val="00047C43"/>
    <w:rsid w:val="00051257"/>
    <w:rsid w:val="00055612"/>
    <w:rsid w:val="000559FB"/>
    <w:rsid w:val="00056526"/>
    <w:rsid w:val="000600BE"/>
    <w:rsid w:val="00066A0E"/>
    <w:rsid w:val="00066AE0"/>
    <w:rsid w:val="00074838"/>
    <w:rsid w:val="000753AE"/>
    <w:rsid w:val="000753B4"/>
    <w:rsid w:val="000770C3"/>
    <w:rsid w:val="000800B3"/>
    <w:rsid w:val="00081984"/>
    <w:rsid w:val="00083083"/>
    <w:rsid w:val="00085E2C"/>
    <w:rsid w:val="000906AA"/>
    <w:rsid w:val="00096CF4"/>
    <w:rsid w:val="000A069D"/>
    <w:rsid w:val="000A0E14"/>
    <w:rsid w:val="000A163C"/>
    <w:rsid w:val="000A2C5B"/>
    <w:rsid w:val="000A3EA0"/>
    <w:rsid w:val="000A59CF"/>
    <w:rsid w:val="000B0E28"/>
    <w:rsid w:val="000B2A94"/>
    <w:rsid w:val="000C0704"/>
    <w:rsid w:val="000C481C"/>
    <w:rsid w:val="000C5F25"/>
    <w:rsid w:val="000D003A"/>
    <w:rsid w:val="000D0EB1"/>
    <w:rsid w:val="000D1317"/>
    <w:rsid w:val="000D1C37"/>
    <w:rsid w:val="000D3A24"/>
    <w:rsid w:val="000D3BE5"/>
    <w:rsid w:val="000D5AF2"/>
    <w:rsid w:val="000E1501"/>
    <w:rsid w:val="000E1721"/>
    <w:rsid w:val="000E21DC"/>
    <w:rsid w:val="000E2C5B"/>
    <w:rsid w:val="000E4D6D"/>
    <w:rsid w:val="000F0BBF"/>
    <w:rsid w:val="000F19B8"/>
    <w:rsid w:val="000F279C"/>
    <w:rsid w:val="000F553B"/>
    <w:rsid w:val="000F6E76"/>
    <w:rsid w:val="001026F4"/>
    <w:rsid w:val="0010277E"/>
    <w:rsid w:val="00107894"/>
    <w:rsid w:val="00110023"/>
    <w:rsid w:val="00110DF8"/>
    <w:rsid w:val="00112A58"/>
    <w:rsid w:val="00113131"/>
    <w:rsid w:val="00114B80"/>
    <w:rsid w:val="00114DFE"/>
    <w:rsid w:val="00121094"/>
    <w:rsid w:val="0012162B"/>
    <w:rsid w:val="00122659"/>
    <w:rsid w:val="001236B5"/>
    <w:rsid w:val="00126AF9"/>
    <w:rsid w:val="00130F71"/>
    <w:rsid w:val="00141E50"/>
    <w:rsid w:val="00142BFA"/>
    <w:rsid w:val="001440C2"/>
    <w:rsid w:val="0014432A"/>
    <w:rsid w:val="001446B4"/>
    <w:rsid w:val="001502B8"/>
    <w:rsid w:val="00152EA7"/>
    <w:rsid w:val="001550C4"/>
    <w:rsid w:val="001551B4"/>
    <w:rsid w:val="00156A60"/>
    <w:rsid w:val="00160984"/>
    <w:rsid w:val="00161165"/>
    <w:rsid w:val="00162A18"/>
    <w:rsid w:val="00165E9D"/>
    <w:rsid w:val="001679FA"/>
    <w:rsid w:val="001734B1"/>
    <w:rsid w:val="00173B36"/>
    <w:rsid w:val="00175796"/>
    <w:rsid w:val="001818A4"/>
    <w:rsid w:val="00184A9B"/>
    <w:rsid w:val="0018547C"/>
    <w:rsid w:val="0018698A"/>
    <w:rsid w:val="00187D5D"/>
    <w:rsid w:val="00190FCA"/>
    <w:rsid w:val="00192551"/>
    <w:rsid w:val="001944B3"/>
    <w:rsid w:val="00194E54"/>
    <w:rsid w:val="001A0EB0"/>
    <w:rsid w:val="001A0F65"/>
    <w:rsid w:val="001A1775"/>
    <w:rsid w:val="001A7FB8"/>
    <w:rsid w:val="001B07EC"/>
    <w:rsid w:val="001B47A4"/>
    <w:rsid w:val="001B4A13"/>
    <w:rsid w:val="001B4DC5"/>
    <w:rsid w:val="001B638B"/>
    <w:rsid w:val="001C0406"/>
    <w:rsid w:val="001C242D"/>
    <w:rsid w:val="001C441D"/>
    <w:rsid w:val="001C5266"/>
    <w:rsid w:val="001C7492"/>
    <w:rsid w:val="001D12E9"/>
    <w:rsid w:val="001D40FD"/>
    <w:rsid w:val="001D5B2D"/>
    <w:rsid w:val="001E1992"/>
    <w:rsid w:val="001E32A7"/>
    <w:rsid w:val="001E663A"/>
    <w:rsid w:val="001E72CB"/>
    <w:rsid w:val="001F11BF"/>
    <w:rsid w:val="001F2322"/>
    <w:rsid w:val="001F2439"/>
    <w:rsid w:val="001F27C2"/>
    <w:rsid w:val="001F3258"/>
    <w:rsid w:val="001F587F"/>
    <w:rsid w:val="0020197C"/>
    <w:rsid w:val="00202DB4"/>
    <w:rsid w:val="0020397E"/>
    <w:rsid w:val="002045AB"/>
    <w:rsid w:val="002058CA"/>
    <w:rsid w:val="00207DBA"/>
    <w:rsid w:val="00207EB3"/>
    <w:rsid w:val="00210146"/>
    <w:rsid w:val="00210F6D"/>
    <w:rsid w:val="00212C6A"/>
    <w:rsid w:val="00213176"/>
    <w:rsid w:val="00213CAF"/>
    <w:rsid w:val="00214C3F"/>
    <w:rsid w:val="00216725"/>
    <w:rsid w:val="002179C6"/>
    <w:rsid w:val="00225A01"/>
    <w:rsid w:val="00226C88"/>
    <w:rsid w:val="002278F7"/>
    <w:rsid w:val="0023423F"/>
    <w:rsid w:val="00237662"/>
    <w:rsid w:val="00240195"/>
    <w:rsid w:val="00241C55"/>
    <w:rsid w:val="00241D7D"/>
    <w:rsid w:val="0025002D"/>
    <w:rsid w:val="00251FE0"/>
    <w:rsid w:val="00253615"/>
    <w:rsid w:val="00255537"/>
    <w:rsid w:val="0025749A"/>
    <w:rsid w:val="0026041F"/>
    <w:rsid w:val="002615E8"/>
    <w:rsid w:val="00262502"/>
    <w:rsid w:val="002633A8"/>
    <w:rsid w:val="00263468"/>
    <w:rsid w:val="002747D1"/>
    <w:rsid w:val="002815BF"/>
    <w:rsid w:val="002821B1"/>
    <w:rsid w:val="0028289E"/>
    <w:rsid w:val="002965F5"/>
    <w:rsid w:val="002A2DA1"/>
    <w:rsid w:val="002A4274"/>
    <w:rsid w:val="002A62A9"/>
    <w:rsid w:val="002B1A1F"/>
    <w:rsid w:val="002B2CD2"/>
    <w:rsid w:val="002B3FDA"/>
    <w:rsid w:val="002B6AE0"/>
    <w:rsid w:val="002C26C8"/>
    <w:rsid w:val="002C3E89"/>
    <w:rsid w:val="002D108A"/>
    <w:rsid w:val="002D3DE7"/>
    <w:rsid w:val="002E2C3F"/>
    <w:rsid w:val="002E31FF"/>
    <w:rsid w:val="002E57C5"/>
    <w:rsid w:val="002E6699"/>
    <w:rsid w:val="002F043D"/>
    <w:rsid w:val="00302A1B"/>
    <w:rsid w:val="003119AD"/>
    <w:rsid w:val="00311A7D"/>
    <w:rsid w:val="00312495"/>
    <w:rsid w:val="0031293E"/>
    <w:rsid w:val="00313EB6"/>
    <w:rsid w:val="003150E9"/>
    <w:rsid w:val="00321931"/>
    <w:rsid w:val="00321BF4"/>
    <w:rsid w:val="00323740"/>
    <w:rsid w:val="00323BA2"/>
    <w:rsid w:val="0033152C"/>
    <w:rsid w:val="003425FC"/>
    <w:rsid w:val="003449CC"/>
    <w:rsid w:val="0034582D"/>
    <w:rsid w:val="003570F7"/>
    <w:rsid w:val="00360BAE"/>
    <w:rsid w:val="0036535D"/>
    <w:rsid w:val="003662EE"/>
    <w:rsid w:val="00366965"/>
    <w:rsid w:val="003714F9"/>
    <w:rsid w:val="003727FA"/>
    <w:rsid w:val="003778BA"/>
    <w:rsid w:val="00382169"/>
    <w:rsid w:val="00386071"/>
    <w:rsid w:val="00386C92"/>
    <w:rsid w:val="003913A3"/>
    <w:rsid w:val="00391984"/>
    <w:rsid w:val="00394AEB"/>
    <w:rsid w:val="0039525F"/>
    <w:rsid w:val="003A19BC"/>
    <w:rsid w:val="003A1F69"/>
    <w:rsid w:val="003A2980"/>
    <w:rsid w:val="003A73EF"/>
    <w:rsid w:val="003B347B"/>
    <w:rsid w:val="003B351C"/>
    <w:rsid w:val="003B3C61"/>
    <w:rsid w:val="003B5DF4"/>
    <w:rsid w:val="003C2919"/>
    <w:rsid w:val="003C3B8A"/>
    <w:rsid w:val="003C3C2D"/>
    <w:rsid w:val="003C5CDB"/>
    <w:rsid w:val="003D1747"/>
    <w:rsid w:val="003D1D19"/>
    <w:rsid w:val="003D3B4F"/>
    <w:rsid w:val="003D482C"/>
    <w:rsid w:val="003D650F"/>
    <w:rsid w:val="003D6861"/>
    <w:rsid w:val="003E0ED8"/>
    <w:rsid w:val="003E4258"/>
    <w:rsid w:val="003E57AA"/>
    <w:rsid w:val="003F2B08"/>
    <w:rsid w:val="003F46E5"/>
    <w:rsid w:val="003F5715"/>
    <w:rsid w:val="003F5CEE"/>
    <w:rsid w:val="003F634A"/>
    <w:rsid w:val="003F74D7"/>
    <w:rsid w:val="004011BD"/>
    <w:rsid w:val="00404A52"/>
    <w:rsid w:val="00405750"/>
    <w:rsid w:val="00405DA3"/>
    <w:rsid w:val="004131D4"/>
    <w:rsid w:val="00415966"/>
    <w:rsid w:val="00417C31"/>
    <w:rsid w:val="00422D76"/>
    <w:rsid w:val="00430854"/>
    <w:rsid w:val="00430E8B"/>
    <w:rsid w:val="00437F64"/>
    <w:rsid w:val="00443CD3"/>
    <w:rsid w:val="00444CD4"/>
    <w:rsid w:val="0044517C"/>
    <w:rsid w:val="004456EF"/>
    <w:rsid w:val="00446BE1"/>
    <w:rsid w:val="00451D65"/>
    <w:rsid w:val="004532BF"/>
    <w:rsid w:val="00453B13"/>
    <w:rsid w:val="00457149"/>
    <w:rsid w:val="004604AE"/>
    <w:rsid w:val="00470B7E"/>
    <w:rsid w:val="0047264C"/>
    <w:rsid w:val="0047270C"/>
    <w:rsid w:val="00476B35"/>
    <w:rsid w:val="004776D7"/>
    <w:rsid w:val="00485AC3"/>
    <w:rsid w:val="00486640"/>
    <w:rsid w:val="004902CE"/>
    <w:rsid w:val="004A3633"/>
    <w:rsid w:val="004A413B"/>
    <w:rsid w:val="004A78D0"/>
    <w:rsid w:val="004B14FC"/>
    <w:rsid w:val="004B3251"/>
    <w:rsid w:val="004B4157"/>
    <w:rsid w:val="004B66DE"/>
    <w:rsid w:val="004C2405"/>
    <w:rsid w:val="004C2BC9"/>
    <w:rsid w:val="004C6D34"/>
    <w:rsid w:val="004D055F"/>
    <w:rsid w:val="004D0AFD"/>
    <w:rsid w:val="004D2A6A"/>
    <w:rsid w:val="004D3B10"/>
    <w:rsid w:val="004E1108"/>
    <w:rsid w:val="004E54DA"/>
    <w:rsid w:val="004F0543"/>
    <w:rsid w:val="004F38CC"/>
    <w:rsid w:val="004F3DCF"/>
    <w:rsid w:val="004F4637"/>
    <w:rsid w:val="005003BB"/>
    <w:rsid w:val="00510565"/>
    <w:rsid w:val="00520B03"/>
    <w:rsid w:val="005220F0"/>
    <w:rsid w:val="0052528B"/>
    <w:rsid w:val="00531FB9"/>
    <w:rsid w:val="005322CF"/>
    <w:rsid w:val="00534374"/>
    <w:rsid w:val="00535EAF"/>
    <w:rsid w:val="00536327"/>
    <w:rsid w:val="00540CDE"/>
    <w:rsid w:val="0054151C"/>
    <w:rsid w:val="005466CA"/>
    <w:rsid w:val="005502AE"/>
    <w:rsid w:val="00552A4A"/>
    <w:rsid w:val="00554966"/>
    <w:rsid w:val="00554C1F"/>
    <w:rsid w:val="00554F4A"/>
    <w:rsid w:val="0056116F"/>
    <w:rsid w:val="00561CC8"/>
    <w:rsid w:val="00564AAE"/>
    <w:rsid w:val="005713C7"/>
    <w:rsid w:val="005719D9"/>
    <w:rsid w:val="00575631"/>
    <w:rsid w:val="0058120F"/>
    <w:rsid w:val="00581E40"/>
    <w:rsid w:val="00586528"/>
    <w:rsid w:val="005A0B34"/>
    <w:rsid w:val="005A609D"/>
    <w:rsid w:val="005A6946"/>
    <w:rsid w:val="005A7ACA"/>
    <w:rsid w:val="005B0C41"/>
    <w:rsid w:val="005B1506"/>
    <w:rsid w:val="005B49AE"/>
    <w:rsid w:val="005B49FA"/>
    <w:rsid w:val="005B4BE0"/>
    <w:rsid w:val="005B56A4"/>
    <w:rsid w:val="005C0627"/>
    <w:rsid w:val="005C0D9C"/>
    <w:rsid w:val="005C715B"/>
    <w:rsid w:val="005D556F"/>
    <w:rsid w:val="005D5A16"/>
    <w:rsid w:val="005E046B"/>
    <w:rsid w:val="005E1CBD"/>
    <w:rsid w:val="005E383A"/>
    <w:rsid w:val="005E4115"/>
    <w:rsid w:val="005E716D"/>
    <w:rsid w:val="005F1F6E"/>
    <w:rsid w:val="005F2D88"/>
    <w:rsid w:val="005F459D"/>
    <w:rsid w:val="005F4635"/>
    <w:rsid w:val="005F5FBF"/>
    <w:rsid w:val="00603E4F"/>
    <w:rsid w:val="0060408E"/>
    <w:rsid w:val="006062F7"/>
    <w:rsid w:val="00612E5F"/>
    <w:rsid w:val="0061689E"/>
    <w:rsid w:val="006177ED"/>
    <w:rsid w:val="00621E5F"/>
    <w:rsid w:val="006245EC"/>
    <w:rsid w:val="00625AC5"/>
    <w:rsid w:val="00634CDA"/>
    <w:rsid w:val="00634D3F"/>
    <w:rsid w:val="006367CC"/>
    <w:rsid w:val="0066397E"/>
    <w:rsid w:val="00663DC5"/>
    <w:rsid w:val="00664592"/>
    <w:rsid w:val="00670DD6"/>
    <w:rsid w:val="006736C8"/>
    <w:rsid w:val="00675FCA"/>
    <w:rsid w:val="0068357F"/>
    <w:rsid w:val="006863B6"/>
    <w:rsid w:val="006877BC"/>
    <w:rsid w:val="00691E10"/>
    <w:rsid w:val="00694BC2"/>
    <w:rsid w:val="006972CB"/>
    <w:rsid w:val="006A1517"/>
    <w:rsid w:val="006A3041"/>
    <w:rsid w:val="006A3355"/>
    <w:rsid w:val="006A4689"/>
    <w:rsid w:val="006A57BA"/>
    <w:rsid w:val="006A625C"/>
    <w:rsid w:val="006A7197"/>
    <w:rsid w:val="006B004C"/>
    <w:rsid w:val="006B2728"/>
    <w:rsid w:val="006B5093"/>
    <w:rsid w:val="006B5820"/>
    <w:rsid w:val="006B6378"/>
    <w:rsid w:val="006B765C"/>
    <w:rsid w:val="006C13C9"/>
    <w:rsid w:val="006C4500"/>
    <w:rsid w:val="006C47AD"/>
    <w:rsid w:val="006C4E5C"/>
    <w:rsid w:val="006D2D25"/>
    <w:rsid w:val="006D4276"/>
    <w:rsid w:val="006E08D0"/>
    <w:rsid w:val="006E23FA"/>
    <w:rsid w:val="006E2688"/>
    <w:rsid w:val="006E3135"/>
    <w:rsid w:val="006E7DB2"/>
    <w:rsid w:val="006F0081"/>
    <w:rsid w:val="006F2DEE"/>
    <w:rsid w:val="006F4423"/>
    <w:rsid w:val="006F49E4"/>
    <w:rsid w:val="006F4AD1"/>
    <w:rsid w:val="006F6CDA"/>
    <w:rsid w:val="007013CD"/>
    <w:rsid w:val="0070339F"/>
    <w:rsid w:val="0070341F"/>
    <w:rsid w:val="00705249"/>
    <w:rsid w:val="00705607"/>
    <w:rsid w:val="00705BC0"/>
    <w:rsid w:val="00705C12"/>
    <w:rsid w:val="00705FCC"/>
    <w:rsid w:val="00706F16"/>
    <w:rsid w:val="0071064E"/>
    <w:rsid w:val="00712736"/>
    <w:rsid w:val="00712D16"/>
    <w:rsid w:val="00715078"/>
    <w:rsid w:val="00715BCE"/>
    <w:rsid w:val="00723EF0"/>
    <w:rsid w:val="0072415B"/>
    <w:rsid w:val="00724806"/>
    <w:rsid w:val="00724F09"/>
    <w:rsid w:val="00727AE0"/>
    <w:rsid w:val="00740962"/>
    <w:rsid w:val="00743207"/>
    <w:rsid w:val="007433F9"/>
    <w:rsid w:val="00744F54"/>
    <w:rsid w:val="007456D9"/>
    <w:rsid w:val="00745B87"/>
    <w:rsid w:val="0074756C"/>
    <w:rsid w:val="007477E3"/>
    <w:rsid w:val="00750B6E"/>
    <w:rsid w:val="00752D22"/>
    <w:rsid w:val="007548D2"/>
    <w:rsid w:val="0075498A"/>
    <w:rsid w:val="00754D16"/>
    <w:rsid w:val="00762CE2"/>
    <w:rsid w:val="0076315F"/>
    <w:rsid w:val="00765608"/>
    <w:rsid w:val="00773F64"/>
    <w:rsid w:val="007741A4"/>
    <w:rsid w:val="00776120"/>
    <w:rsid w:val="0077655B"/>
    <w:rsid w:val="00783D6B"/>
    <w:rsid w:val="00785826"/>
    <w:rsid w:val="007909DF"/>
    <w:rsid w:val="00790FC7"/>
    <w:rsid w:val="00791CFF"/>
    <w:rsid w:val="00793BA0"/>
    <w:rsid w:val="007A3560"/>
    <w:rsid w:val="007A416F"/>
    <w:rsid w:val="007A4B4D"/>
    <w:rsid w:val="007A6821"/>
    <w:rsid w:val="007B1D7B"/>
    <w:rsid w:val="007B1DD4"/>
    <w:rsid w:val="007B1FB8"/>
    <w:rsid w:val="007B2195"/>
    <w:rsid w:val="007B2381"/>
    <w:rsid w:val="007B2517"/>
    <w:rsid w:val="007B3884"/>
    <w:rsid w:val="007B44E6"/>
    <w:rsid w:val="007B49DB"/>
    <w:rsid w:val="007B5D05"/>
    <w:rsid w:val="007B5E8A"/>
    <w:rsid w:val="007C088B"/>
    <w:rsid w:val="007C219D"/>
    <w:rsid w:val="007C26D5"/>
    <w:rsid w:val="007C28D0"/>
    <w:rsid w:val="007C4290"/>
    <w:rsid w:val="007C5233"/>
    <w:rsid w:val="007D2CAE"/>
    <w:rsid w:val="007D425E"/>
    <w:rsid w:val="007D4E58"/>
    <w:rsid w:val="007D6FDF"/>
    <w:rsid w:val="007D7075"/>
    <w:rsid w:val="007D7E01"/>
    <w:rsid w:val="007E1473"/>
    <w:rsid w:val="007E538F"/>
    <w:rsid w:val="007E5E8A"/>
    <w:rsid w:val="007E658E"/>
    <w:rsid w:val="007F206C"/>
    <w:rsid w:val="007F2CB4"/>
    <w:rsid w:val="008044D1"/>
    <w:rsid w:val="00810DF8"/>
    <w:rsid w:val="008115AB"/>
    <w:rsid w:val="008132B9"/>
    <w:rsid w:val="00821D6F"/>
    <w:rsid w:val="008224D6"/>
    <w:rsid w:val="00823A73"/>
    <w:rsid w:val="008253DA"/>
    <w:rsid w:val="0082571D"/>
    <w:rsid w:val="00827B92"/>
    <w:rsid w:val="00834B1E"/>
    <w:rsid w:val="00834D55"/>
    <w:rsid w:val="00835C92"/>
    <w:rsid w:val="008453E3"/>
    <w:rsid w:val="00846FCA"/>
    <w:rsid w:val="00855688"/>
    <w:rsid w:val="00855770"/>
    <w:rsid w:val="00855B09"/>
    <w:rsid w:val="008566B1"/>
    <w:rsid w:val="00857799"/>
    <w:rsid w:val="00866387"/>
    <w:rsid w:val="00870042"/>
    <w:rsid w:val="00881208"/>
    <w:rsid w:val="00882E80"/>
    <w:rsid w:val="00883660"/>
    <w:rsid w:val="00884934"/>
    <w:rsid w:val="00885E64"/>
    <w:rsid w:val="00885E73"/>
    <w:rsid w:val="00890248"/>
    <w:rsid w:val="00890FAD"/>
    <w:rsid w:val="00891ECA"/>
    <w:rsid w:val="00894F98"/>
    <w:rsid w:val="0089715A"/>
    <w:rsid w:val="008A3EFF"/>
    <w:rsid w:val="008A55AD"/>
    <w:rsid w:val="008A60D7"/>
    <w:rsid w:val="008B4318"/>
    <w:rsid w:val="008C12E6"/>
    <w:rsid w:val="008C26ED"/>
    <w:rsid w:val="008C4022"/>
    <w:rsid w:val="008C4BDC"/>
    <w:rsid w:val="008C4E98"/>
    <w:rsid w:val="008D5CE4"/>
    <w:rsid w:val="008D5E73"/>
    <w:rsid w:val="008D607A"/>
    <w:rsid w:val="008D7F3B"/>
    <w:rsid w:val="008E2B3F"/>
    <w:rsid w:val="008E4869"/>
    <w:rsid w:val="008E4A86"/>
    <w:rsid w:val="008E4C3C"/>
    <w:rsid w:val="008E76EB"/>
    <w:rsid w:val="008F1F8F"/>
    <w:rsid w:val="008F33E7"/>
    <w:rsid w:val="008F5057"/>
    <w:rsid w:val="008F6E9F"/>
    <w:rsid w:val="008F7B4F"/>
    <w:rsid w:val="009007A2"/>
    <w:rsid w:val="00901B1F"/>
    <w:rsid w:val="0090505E"/>
    <w:rsid w:val="00911627"/>
    <w:rsid w:val="009134D7"/>
    <w:rsid w:val="00917901"/>
    <w:rsid w:val="009205CE"/>
    <w:rsid w:val="009224B0"/>
    <w:rsid w:val="00922D65"/>
    <w:rsid w:val="00927C41"/>
    <w:rsid w:val="00927D1C"/>
    <w:rsid w:val="009361B9"/>
    <w:rsid w:val="00943B30"/>
    <w:rsid w:val="00944B09"/>
    <w:rsid w:val="0094561F"/>
    <w:rsid w:val="00952F5F"/>
    <w:rsid w:val="00953DA0"/>
    <w:rsid w:val="00953DB0"/>
    <w:rsid w:val="00957F92"/>
    <w:rsid w:val="00961159"/>
    <w:rsid w:val="009618BE"/>
    <w:rsid w:val="00961AF5"/>
    <w:rsid w:val="00965281"/>
    <w:rsid w:val="0097299B"/>
    <w:rsid w:val="00973550"/>
    <w:rsid w:val="009744D0"/>
    <w:rsid w:val="00974BBC"/>
    <w:rsid w:val="00976A14"/>
    <w:rsid w:val="00980839"/>
    <w:rsid w:val="00982D7F"/>
    <w:rsid w:val="0098776D"/>
    <w:rsid w:val="00987AEA"/>
    <w:rsid w:val="009902B2"/>
    <w:rsid w:val="00995BE6"/>
    <w:rsid w:val="00996F93"/>
    <w:rsid w:val="00997E01"/>
    <w:rsid w:val="009A04ED"/>
    <w:rsid w:val="009A2A51"/>
    <w:rsid w:val="009A3B56"/>
    <w:rsid w:val="009A4419"/>
    <w:rsid w:val="009A5C70"/>
    <w:rsid w:val="009A7286"/>
    <w:rsid w:val="009A7E0F"/>
    <w:rsid w:val="009B0093"/>
    <w:rsid w:val="009B6891"/>
    <w:rsid w:val="009C17DC"/>
    <w:rsid w:val="009C1D23"/>
    <w:rsid w:val="009C278B"/>
    <w:rsid w:val="009C6DC6"/>
    <w:rsid w:val="009D0FEA"/>
    <w:rsid w:val="009D101C"/>
    <w:rsid w:val="009D14C4"/>
    <w:rsid w:val="009D14D2"/>
    <w:rsid w:val="009D462A"/>
    <w:rsid w:val="009D49A8"/>
    <w:rsid w:val="009D6CE6"/>
    <w:rsid w:val="009E0486"/>
    <w:rsid w:val="009E1B84"/>
    <w:rsid w:val="009E30F8"/>
    <w:rsid w:val="009E415D"/>
    <w:rsid w:val="009F476F"/>
    <w:rsid w:val="009F4C04"/>
    <w:rsid w:val="009F6E0E"/>
    <w:rsid w:val="00A01780"/>
    <w:rsid w:val="00A041C4"/>
    <w:rsid w:val="00A04708"/>
    <w:rsid w:val="00A04ECB"/>
    <w:rsid w:val="00A068CD"/>
    <w:rsid w:val="00A14B00"/>
    <w:rsid w:val="00A15CD4"/>
    <w:rsid w:val="00A16359"/>
    <w:rsid w:val="00A23782"/>
    <w:rsid w:val="00A24253"/>
    <w:rsid w:val="00A247FB"/>
    <w:rsid w:val="00A25558"/>
    <w:rsid w:val="00A25FB0"/>
    <w:rsid w:val="00A30332"/>
    <w:rsid w:val="00A3231D"/>
    <w:rsid w:val="00A32ED0"/>
    <w:rsid w:val="00A33279"/>
    <w:rsid w:val="00A34F24"/>
    <w:rsid w:val="00A35049"/>
    <w:rsid w:val="00A36317"/>
    <w:rsid w:val="00A37223"/>
    <w:rsid w:val="00A42AD9"/>
    <w:rsid w:val="00A43371"/>
    <w:rsid w:val="00A44042"/>
    <w:rsid w:val="00A44BB5"/>
    <w:rsid w:val="00A457FE"/>
    <w:rsid w:val="00A475AA"/>
    <w:rsid w:val="00A50CE6"/>
    <w:rsid w:val="00A529D1"/>
    <w:rsid w:val="00A52DA0"/>
    <w:rsid w:val="00A532EA"/>
    <w:rsid w:val="00A557F6"/>
    <w:rsid w:val="00A55D64"/>
    <w:rsid w:val="00A56EE7"/>
    <w:rsid w:val="00A570A2"/>
    <w:rsid w:val="00A61686"/>
    <w:rsid w:val="00A6378C"/>
    <w:rsid w:val="00A63998"/>
    <w:rsid w:val="00A63BC0"/>
    <w:rsid w:val="00A65C2A"/>
    <w:rsid w:val="00A7006F"/>
    <w:rsid w:val="00A7149D"/>
    <w:rsid w:val="00A72EFF"/>
    <w:rsid w:val="00A74309"/>
    <w:rsid w:val="00A76AEA"/>
    <w:rsid w:val="00A77C45"/>
    <w:rsid w:val="00A81123"/>
    <w:rsid w:val="00A81F3A"/>
    <w:rsid w:val="00A84BD3"/>
    <w:rsid w:val="00A86565"/>
    <w:rsid w:val="00A87C74"/>
    <w:rsid w:val="00A912F1"/>
    <w:rsid w:val="00A92777"/>
    <w:rsid w:val="00A9387E"/>
    <w:rsid w:val="00A94267"/>
    <w:rsid w:val="00AA1AFD"/>
    <w:rsid w:val="00AA1C4D"/>
    <w:rsid w:val="00AA33E4"/>
    <w:rsid w:val="00AA61D3"/>
    <w:rsid w:val="00AA75B0"/>
    <w:rsid w:val="00AB1885"/>
    <w:rsid w:val="00AB1E7B"/>
    <w:rsid w:val="00AB34D4"/>
    <w:rsid w:val="00AB374F"/>
    <w:rsid w:val="00AB440E"/>
    <w:rsid w:val="00AB69BE"/>
    <w:rsid w:val="00AC18E3"/>
    <w:rsid w:val="00AC2383"/>
    <w:rsid w:val="00AC38CC"/>
    <w:rsid w:val="00AD16A0"/>
    <w:rsid w:val="00AD20D1"/>
    <w:rsid w:val="00AD29A8"/>
    <w:rsid w:val="00AD4ABD"/>
    <w:rsid w:val="00AD7108"/>
    <w:rsid w:val="00AD74BB"/>
    <w:rsid w:val="00AE1109"/>
    <w:rsid w:val="00AE192C"/>
    <w:rsid w:val="00AE2A02"/>
    <w:rsid w:val="00AF0450"/>
    <w:rsid w:val="00AF0EFF"/>
    <w:rsid w:val="00AF2128"/>
    <w:rsid w:val="00AF407D"/>
    <w:rsid w:val="00AF6382"/>
    <w:rsid w:val="00AF68FC"/>
    <w:rsid w:val="00AF77C8"/>
    <w:rsid w:val="00B016E8"/>
    <w:rsid w:val="00B04243"/>
    <w:rsid w:val="00B0614A"/>
    <w:rsid w:val="00B12202"/>
    <w:rsid w:val="00B132CA"/>
    <w:rsid w:val="00B141F2"/>
    <w:rsid w:val="00B1473A"/>
    <w:rsid w:val="00B174DF"/>
    <w:rsid w:val="00B22BE7"/>
    <w:rsid w:val="00B2618C"/>
    <w:rsid w:val="00B309EE"/>
    <w:rsid w:val="00B31BCC"/>
    <w:rsid w:val="00B34C08"/>
    <w:rsid w:val="00B4016D"/>
    <w:rsid w:val="00B418F4"/>
    <w:rsid w:val="00B41A1C"/>
    <w:rsid w:val="00B434DC"/>
    <w:rsid w:val="00B4354E"/>
    <w:rsid w:val="00B51995"/>
    <w:rsid w:val="00B573DA"/>
    <w:rsid w:val="00B71270"/>
    <w:rsid w:val="00B71817"/>
    <w:rsid w:val="00B71BA4"/>
    <w:rsid w:val="00B71D80"/>
    <w:rsid w:val="00B7283C"/>
    <w:rsid w:val="00B7492F"/>
    <w:rsid w:val="00B76344"/>
    <w:rsid w:val="00B77FB3"/>
    <w:rsid w:val="00B81B2F"/>
    <w:rsid w:val="00B81DC5"/>
    <w:rsid w:val="00B8332B"/>
    <w:rsid w:val="00B85E8A"/>
    <w:rsid w:val="00B95758"/>
    <w:rsid w:val="00B96A13"/>
    <w:rsid w:val="00BA0FB7"/>
    <w:rsid w:val="00BA2267"/>
    <w:rsid w:val="00BA2E62"/>
    <w:rsid w:val="00BA653B"/>
    <w:rsid w:val="00BA66B0"/>
    <w:rsid w:val="00BB12BA"/>
    <w:rsid w:val="00BB32B0"/>
    <w:rsid w:val="00BB5349"/>
    <w:rsid w:val="00BB5BE3"/>
    <w:rsid w:val="00BB6C18"/>
    <w:rsid w:val="00BB702A"/>
    <w:rsid w:val="00BC0E49"/>
    <w:rsid w:val="00BC16D4"/>
    <w:rsid w:val="00BC1C8E"/>
    <w:rsid w:val="00BC20A2"/>
    <w:rsid w:val="00BC6565"/>
    <w:rsid w:val="00BD0269"/>
    <w:rsid w:val="00BD1110"/>
    <w:rsid w:val="00BD2260"/>
    <w:rsid w:val="00BD409B"/>
    <w:rsid w:val="00BD4458"/>
    <w:rsid w:val="00BD4709"/>
    <w:rsid w:val="00BD4F9E"/>
    <w:rsid w:val="00BD64BF"/>
    <w:rsid w:val="00BD6EBA"/>
    <w:rsid w:val="00BD7DE2"/>
    <w:rsid w:val="00BE153C"/>
    <w:rsid w:val="00BE3131"/>
    <w:rsid w:val="00BE439D"/>
    <w:rsid w:val="00BF0CC7"/>
    <w:rsid w:val="00BF1AE3"/>
    <w:rsid w:val="00BF2238"/>
    <w:rsid w:val="00BF35B8"/>
    <w:rsid w:val="00BF50B0"/>
    <w:rsid w:val="00BF61B9"/>
    <w:rsid w:val="00C0045A"/>
    <w:rsid w:val="00C015A3"/>
    <w:rsid w:val="00C01D08"/>
    <w:rsid w:val="00C01F9C"/>
    <w:rsid w:val="00C02334"/>
    <w:rsid w:val="00C026B3"/>
    <w:rsid w:val="00C10171"/>
    <w:rsid w:val="00C1364C"/>
    <w:rsid w:val="00C267C6"/>
    <w:rsid w:val="00C27AB2"/>
    <w:rsid w:val="00C33EAB"/>
    <w:rsid w:val="00C3661B"/>
    <w:rsid w:val="00C3679E"/>
    <w:rsid w:val="00C36F3C"/>
    <w:rsid w:val="00C41DA6"/>
    <w:rsid w:val="00C47C11"/>
    <w:rsid w:val="00C50282"/>
    <w:rsid w:val="00C52627"/>
    <w:rsid w:val="00C55C0C"/>
    <w:rsid w:val="00C60606"/>
    <w:rsid w:val="00C620E1"/>
    <w:rsid w:val="00C62189"/>
    <w:rsid w:val="00C63E2F"/>
    <w:rsid w:val="00C70988"/>
    <w:rsid w:val="00C741F4"/>
    <w:rsid w:val="00C831DD"/>
    <w:rsid w:val="00C85212"/>
    <w:rsid w:val="00C8528D"/>
    <w:rsid w:val="00C860ED"/>
    <w:rsid w:val="00C875DD"/>
    <w:rsid w:val="00C91622"/>
    <w:rsid w:val="00C92CAC"/>
    <w:rsid w:val="00C9393A"/>
    <w:rsid w:val="00C94B84"/>
    <w:rsid w:val="00C95DF1"/>
    <w:rsid w:val="00C95E8B"/>
    <w:rsid w:val="00CA23AB"/>
    <w:rsid w:val="00CA54C7"/>
    <w:rsid w:val="00CA67F3"/>
    <w:rsid w:val="00CA688B"/>
    <w:rsid w:val="00CB0FC9"/>
    <w:rsid w:val="00CB2C1E"/>
    <w:rsid w:val="00CB6187"/>
    <w:rsid w:val="00CB7AAE"/>
    <w:rsid w:val="00CC0016"/>
    <w:rsid w:val="00CC38AB"/>
    <w:rsid w:val="00CC46A1"/>
    <w:rsid w:val="00CC519B"/>
    <w:rsid w:val="00CC5C7E"/>
    <w:rsid w:val="00CC77FF"/>
    <w:rsid w:val="00CD29A0"/>
    <w:rsid w:val="00CD59B7"/>
    <w:rsid w:val="00CE2F36"/>
    <w:rsid w:val="00CE30B6"/>
    <w:rsid w:val="00CE47C7"/>
    <w:rsid w:val="00CE66AB"/>
    <w:rsid w:val="00CE77DB"/>
    <w:rsid w:val="00CF0012"/>
    <w:rsid w:val="00CF06AE"/>
    <w:rsid w:val="00CF332B"/>
    <w:rsid w:val="00CF43DB"/>
    <w:rsid w:val="00CF6120"/>
    <w:rsid w:val="00CF7B2A"/>
    <w:rsid w:val="00D009C6"/>
    <w:rsid w:val="00D02113"/>
    <w:rsid w:val="00D053F5"/>
    <w:rsid w:val="00D12D0C"/>
    <w:rsid w:val="00D138E9"/>
    <w:rsid w:val="00D14254"/>
    <w:rsid w:val="00D148E0"/>
    <w:rsid w:val="00D21505"/>
    <w:rsid w:val="00D248EF"/>
    <w:rsid w:val="00D24DFC"/>
    <w:rsid w:val="00D2504F"/>
    <w:rsid w:val="00D3069D"/>
    <w:rsid w:val="00D31CAC"/>
    <w:rsid w:val="00D33668"/>
    <w:rsid w:val="00D34427"/>
    <w:rsid w:val="00D41DC8"/>
    <w:rsid w:val="00D459E3"/>
    <w:rsid w:val="00D46D21"/>
    <w:rsid w:val="00D47C0F"/>
    <w:rsid w:val="00D50009"/>
    <w:rsid w:val="00D61E7B"/>
    <w:rsid w:val="00D63C95"/>
    <w:rsid w:val="00D64AAE"/>
    <w:rsid w:val="00D67C0E"/>
    <w:rsid w:val="00D71802"/>
    <w:rsid w:val="00D74B50"/>
    <w:rsid w:val="00D753A7"/>
    <w:rsid w:val="00D800CC"/>
    <w:rsid w:val="00D81D3A"/>
    <w:rsid w:val="00D83FF1"/>
    <w:rsid w:val="00D84FFE"/>
    <w:rsid w:val="00D858EF"/>
    <w:rsid w:val="00D904E3"/>
    <w:rsid w:val="00D91F4F"/>
    <w:rsid w:val="00D93082"/>
    <w:rsid w:val="00D962DB"/>
    <w:rsid w:val="00DA588A"/>
    <w:rsid w:val="00DA5A3E"/>
    <w:rsid w:val="00DA66BF"/>
    <w:rsid w:val="00DB1BEA"/>
    <w:rsid w:val="00DB2EB9"/>
    <w:rsid w:val="00DC01DC"/>
    <w:rsid w:val="00DC28B8"/>
    <w:rsid w:val="00DC7FE9"/>
    <w:rsid w:val="00DD0977"/>
    <w:rsid w:val="00DD1796"/>
    <w:rsid w:val="00DD17C9"/>
    <w:rsid w:val="00DD37D5"/>
    <w:rsid w:val="00DD3D4C"/>
    <w:rsid w:val="00DD4F2F"/>
    <w:rsid w:val="00DE308C"/>
    <w:rsid w:val="00DE36C6"/>
    <w:rsid w:val="00DE3C72"/>
    <w:rsid w:val="00DE499C"/>
    <w:rsid w:val="00DE5860"/>
    <w:rsid w:val="00DE6B3D"/>
    <w:rsid w:val="00DF107C"/>
    <w:rsid w:val="00DF158E"/>
    <w:rsid w:val="00DF49E8"/>
    <w:rsid w:val="00DF5856"/>
    <w:rsid w:val="00E00972"/>
    <w:rsid w:val="00E0210D"/>
    <w:rsid w:val="00E074A8"/>
    <w:rsid w:val="00E12A7C"/>
    <w:rsid w:val="00E21491"/>
    <w:rsid w:val="00E22D4B"/>
    <w:rsid w:val="00E25256"/>
    <w:rsid w:val="00E320BD"/>
    <w:rsid w:val="00E33676"/>
    <w:rsid w:val="00E353CE"/>
    <w:rsid w:val="00E363C2"/>
    <w:rsid w:val="00E43320"/>
    <w:rsid w:val="00E44DAB"/>
    <w:rsid w:val="00E4541A"/>
    <w:rsid w:val="00E47785"/>
    <w:rsid w:val="00E51F3F"/>
    <w:rsid w:val="00E53653"/>
    <w:rsid w:val="00E61172"/>
    <w:rsid w:val="00E6207A"/>
    <w:rsid w:val="00E62734"/>
    <w:rsid w:val="00E64A11"/>
    <w:rsid w:val="00E6523F"/>
    <w:rsid w:val="00E67264"/>
    <w:rsid w:val="00E67AFB"/>
    <w:rsid w:val="00E67E98"/>
    <w:rsid w:val="00E71F76"/>
    <w:rsid w:val="00E71FA9"/>
    <w:rsid w:val="00E759FE"/>
    <w:rsid w:val="00E77A3E"/>
    <w:rsid w:val="00E810DB"/>
    <w:rsid w:val="00E865FE"/>
    <w:rsid w:val="00E9029A"/>
    <w:rsid w:val="00E906B5"/>
    <w:rsid w:val="00E92E04"/>
    <w:rsid w:val="00E941CE"/>
    <w:rsid w:val="00E94A9A"/>
    <w:rsid w:val="00E952A0"/>
    <w:rsid w:val="00E96D97"/>
    <w:rsid w:val="00EA202C"/>
    <w:rsid w:val="00EA5BE5"/>
    <w:rsid w:val="00EA6526"/>
    <w:rsid w:val="00EB0055"/>
    <w:rsid w:val="00EB05FC"/>
    <w:rsid w:val="00EB22C3"/>
    <w:rsid w:val="00EB2CAA"/>
    <w:rsid w:val="00EB5CA1"/>
    <w:rsid w:val="00EC036B"/>
    <w:rsid w:val="00EC08D6"/>
    <w:rsid w:val="00EC0E46"/>
    <w:rsid w:val="00EC2664"/>
    <w:rsid w:val="00EC4F7B"/>
    <w:rsid w:val="00EC6B07"/>
    <w:rsid w:val="00EC78D0"/>
    <w:rsid w:val="00ED29A3"/>
    <w:rsid w:val="00ED4470"/>
    <w:rsid w:val="00ED4C0A"/>
    <w:rsid w:val="00ED5EAD"/>
    <w:rsid w:val="00EE1F0B"/>
    <w:rsid w:val="00EE33F0"/>
    <w:rsid w:val="00EE4EDC"/>
    <w:rsid w:val="00EE58A1"/>
    <w:rsid w:val="00EE6DF6"/>
    <w:rsid w:val="00EE7298"/>
    <w:rsid w:val="00EE78E0"/>
    <w:rsid w:val="00EF0D51"/>
    <w:rsid w:val="00EF4B2D"/>
    <w:rsid w:val="00F0144D"/>
    <w:rsid w:val="00F02320"/>
    <w:rsid w:val="00F02B82"/>
    <w:rsid w:val="00F030F2"/>
    <w:rsid w:val="00F060D2"/>
    <w:rsid w:val="00F06A94"/>
    <w:rsid w:val="00F07683"/>
    <w:rsid w:val="00F076D4"/>
    <w:rsid w:val="00F13196"/>
    <w:rsid w:val="00F231BB"/>
    <w:rsid w:val="00F237C2"/>
    <w:rsid w:val="00F25CD1"/>
    <w:rsid w:val="00F26246"/>
    <w:rsid w:val="00F262E0"/>
    <w:rsid w:val="00F3054A"/>
    <w:rsid w:val="00F32F43"/>
    <w:rsid w:val="00F3585F"/>
    <w:rsid w:val="00F4172D"/>
    <w:rsid w:val="00F43DA6"/>
    <w:rsid w:val="00F46FDA"/>
    <w:rsid w:val="00F52411"/>
    <w:rsid w:val="00F535C3"/>
    <w:rsid w:val="00F55B00"/>
    <w:rsid w:val="00F57213"/>
    <w:rsid w:val="00F66D10"/>
    <w:rsid w:val="00F741CB"/>
    <w:rsid w:val="00F75525"/>
    <w:rsid w:val="00F77EC1"/>
    <w:rsid w:val="00F80C51"/>
    <w:rsid w:val="00F80DE5"/>
    <w:rsid w:val="00F85823"/>
    <w:rsid w:val="00F876F2"/>
    <w:rsid w:val="00F87A71"/>
    <w:rsid w:val="00F91CA5"/>
    <w:rsid w:val="00F91D50"/>
    <w:rsid w:val="00F92D42"/>
    <w:rsid w:val="00F942F4"/>
    <w:rsid w:val="00F9495C"/>
    <w:rsid w:val="00F94FC9"/>
    <w:rsid w:val="00F96B4B"/>
    <w:rsid w:val="00FA0764"/>
    <w:rsid w:val="00FA15E4"/>
    <w:rsid w:val="00FA2C5F"/>
    <w:rsid w:val="00FA4508"/>
    <w:rsid w:val="00FA48FE"/>
    <w:rsid w:val="00FA5E2C"/>
    <w:rsid w:val="00FA66BF"/>
    <w:rsid w:val="00FA6DF3"/>
    <w:rsid w:val="00FB0007"/>
    <w:rsid w:val="00FB0F03"/>
    <w:rsid w:val="00FB19F7"/>
    <w:rsid w:val="00FB254F"/>
    <w:rsid w:val="00FC37A9"/>
    <w:rsid w:val="00FC6A68"/>
    <w:rsid w:val="00FC7377"/>
    <w:rsid w:val="00FC7C40"/>
    <w:rsid w:val="00FD40F7"/>
    <w:rsid w:val="00FD6E56"/>
    <w:rsid w:val="00FD7B84"/>
    <w:rsid w:val="00FE02C5"/>
    <w:rsid w:val="00FE1C9F"/>
    <w:rsid w:val="00FE30CB"/>
    <w:rsid w:val="00FE380F"/>
    <w:rsid w:val="00FE55EB"/>
    <w:rsid w:val="00FE7741"/>
    <w:rsid w:val="00FF0D0C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7153"/>
    <o:shapelayout v:ext="edit">
      <o:idmap v:ext="edit" data="1"/>
    </o:shapelayout>
  </w:shapeDefaults>
  <w:decimalSymbol w:val="."/>
  <w:listSeparator w:val=","/>
  <w14:docId w14:val="34282EDF"/>
  <w14:defaultImageDpi w14:val="300"/>
  <w15:docId w15:val="{C74D5F70-FFFF-4AF1-BD19-F0FF6B87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44D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9D101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6B4B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E2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16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9D101C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"/>
    <w:rsid w:val="00F96B4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085E2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706F16"/>
    <w:rPr>
      <w:rFonts w:asciiTheme="majorHAnsi" w:eastAsiaTheme="majorEastAsia" w:hAnsiTheme="majorHAnsi" w:cstheme="majorBidi"/>
      <w:sz w:val="36"/>
      <w:szCs w:val="36"/>
    </w:rPr>
  </w:style>
  <w:style w:type="paragraph" w:styleId="a3">
    <w:name w:val="header"/>
    <w:basedOn w:val="a"/>
    <w:link w:val="a4"/>
    <w:unhideWhenUsed/>
    <w:rsid w:val="00F96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F96B4B"/>
  </w:style>
  <w:style w:type="paragraph" w:styleId="a5">
    <w:name w:val="footer"/>
    <w:basedOn w:val="a"/>
    <w:link w:val="a6"/>
    <w:unhideWhenUsed/>
    <w:rsid w:val="00F96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semiHidden/>
    <w:rsid w:val="00F96B4B"/>
  </w:style>
  <w:style w:type="paragraph" w:styleId="a7">
    <w:name w:val="No Spacing"/>
    <w:link w:val="a8"/>
    <w:uiPriority w:val="1"/>
    <w:qFormat/>
    <w:rsid w:val="00F96B4B"/>
    <w:rPr>
      <w:sz w:val="22"/>
      <w:szCs w:val="22"/>
    </w:rPr>
  </w:style>
  <w:style w:type="character" w:customStyle="1" w:styleId="a8">
    <w:name w:val="無間距 字元"/>
    <w:link w:val="a7"/>
    <w:uiPriority w:val="1"/>
    <w:rsid w:val="00AF2128"/>
    <w:rPr>
      <w:sz w:val="22"/>
      <w:szCs w:val="22"/>
      <w:lang w:val="en-US" w:eastAsia="en-US" w:bidi="ar-SA"/>
    </w:rPr>
  </w:style>
  <w:style w:type="character" w:styleId="a9">
    <w:name w:val="Placeholder Text"/>
    <w:uiPriority w:val="99"/>
    <w:semiHidden/>
    <w:rsid w:val="00F96B4B"/>
    <w:rPr>
      <w:color w:val="808080"/>
    </w:rPr>
  </w:style>
  <w:style w:type="paragraph" w:styleId="aa">
    <w:name w:val="Balloon Text"/>
    <w:basedOn w:val="a"/>
    <w:link w:val="ab"/>
    <w:semiHidden/>
    <w:unhideWhenUsed/>
    <w:rsid w:val="00F96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註解方塊文字 字元"/>
    <w:link w:val="aa"/>
    <w:uiPriority w:val="99"/>
    <w:semiHidden/>
    <w:rsid w:val="00F96B4B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F96B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annotation reference"/>
    <w:basedOn w:val="a0"/>
    <w:uiPriority w:val="99"/>
    <w:semiHidden/>
    <w:unhideWhenUsed/>
    <w:rsid w:val="00901B1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01B1F"/>
    <w:pPr>
      <w:spacing w:line="240" w:lineRule="auto"/>
    </w:pPr>
    <w:rPr>
      <w:sz w:val="20"/>
      <w:szCs w:val="20"/>
    </w:rPr>
  </w:style>
  <w:style w:type="character" w:customStyle="1" w:styleId="af">
    <w:name w:val="註解文字 字元"/>
    <w:basedOn w:val="a0"/>
    <w:link w:val="ae"/>
    <w:uiPriority w:val="99"/>
    <w:semiHidden/>
    <w:rsid w:val="00901B1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901B1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901B1F"/>
    <w:rPr>
      <w:b/>
      <w:bCs/>
    </w:rPr>
  </w:style>
  <w:style w:type="paragraph" w:styleId="af2">
    <w:name w:val="List Paragraph"/>
    <w:basedOn w:val="a"/>
    <w:uiPriority w:val="34"/>
    <w:qFormat/>
    <w:rsid w:val="00BB32B0"/>
    <w:pPr>
      <w:ind w:left="720"/>
      <w:contextualSpacing/>
    </w:pPr>
  </w:style>
  <w:style w:type="table" w:customStyle="1" w:styleId="TableGrid12">
    <w:name w:val="Table Grid12"/>
    <w:basedOn w:val="a1"/>
    <w:next w:val="ac"/>
    <w:rsid w:val="001734B1"/>
    <w:rPr>
      <w:rFonts w:asciiTheme="minorHAnsi" w:eastAsia="Times New Roman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41">
    <w:name w:val="Table Grid41"/>
    <w:basedOn w:val="a1"/>
    <w:rsid w:val="00BD4F9E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92">
    <w:name w:val="Table Grid92"/>
    <w:basedOn w:val="a1"/>
    <w:next w:val="ac"/>
    <w:rsid w:val="00DD1796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3">
    <w:name w:val="Hyperlink"/>
    <w:basedOn w:val="a0"/>
    <w:uiPriority w:val="99"/>
    <w:unhideWhenUsed/>
    <w:rsid w:val="00A457FE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A457FE"/>
    <w:rPr>
      <w:color w:val="800080"/>
      <w:u w:val="single"/>
    </w:rPr>
  </w:style>
  <w:style w:type="paragraph" w:customStyle="1" w:styleId="font5">
    <w:name w:val="font5"/>
    <w:basedOn w:val="a"/>
    <w:rsid w:val="00A457FE"/>
    <w:pPr>
      <w:spacing w:before="100" w:beforeAutospacing="1" w:after="100" w:afterAutospacing="1" w:line="240" w:lineRule="auto"/>
    </w:pPr>
    <w:rPr>
      <w:rFonts w:ascii="細明體" w:eastAsia="細明體" w:hAnsi="細明體" w:cs="新細明體"/>
      <w:sz w:val="18"/>
      <w:szCs w:val="18"/>
      <w:lang w:eastAsia="zh-TW"/>
    </w:rPr>
  </w:style>
  <w:style w:type="paragraph" w:customStyle="1" w:styleId="xl63">
    <w:name w:val="xl63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4">
    <w:name w:val="xl64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5">
    <w:name w:val="xl65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6">
    <w:name w:val="xl66"/>
    <w:basedOn w:val="a"/>
    <w:rsid w:val="00A457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67">
    <w:name w:val="xl67"/>
    <w:basedOn w:val="a"/>
    <w:rsid w:val="00A457FE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table" w:styleId="2-3">
    <w:name w:val="Medium List 2 Accent 3"/>
    <w:basedOn w:val="a1"/>
    <w:uiPriority w:val="61"/>
    <w:rsid w:val="00A457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font6">
    <w:name w:val="font6"/>
    <w:basedOn w:val="a"/>
    <w:rsid w:val="00AD16A0"/>
    <w:pPr>
      <w:spacing w:before="100" w:beforeAutospacing="1" w:after="100" w:afterAutospacing="1" w:line="240" w:lineRule="auto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font7">
    <w:name w:val="font7"/>
    <w:basedOn w:val="a"/>
    <w:rsid w:val="00AD16A0"/>
    <w:pPr>
      <w:spacing w:before="100" w:beforeAutospacing="1" w:after="100" w:afterAutospacing="1" w:line="240" w:lineRule="auto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xl68">
    <w:name w:val="xl68"/>
    <w:basedOn w:val="a"/>
    <w:rsid w:val="00AD16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xl69">
    <w:name w:val="xl69"/>
    <w:basedOn w:val="a"/>
    <w:rsid w:val="00AD16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18"/>
      <w:szCs w:val="18"/>
      <w:lang w:eastAsia="zh-TW"/>
    </w:rPr>
  </w:style>
  <w:style w:type="paragraph" w:customStyle="1" w:styleId="xl70">
    <w:name w:val="xl70"/>
    <w:basedOn w:val="a"/>
    <w:rsid w:val="00C93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18"/>
      <w:szCs w:val="18"/>
      <w:lang w:eastAsia="zh-TW"/>
    </w:rPr>
  </w:style>
  <w:style w:type="table" w:styleId="2-4">
    <w:name w:val="Medium List 2 Accent 4"/>
    <w:basedOn w:val="a1"/>
    <w:uiPriority w:val="61"/>
    <w:rsid w:val="009F476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1"/>
    <w:uiPriority w:val="61"/>
    <w:rsid w:val="009F476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1"/>
    <w:uiPriority w:val="61"/>
    <w:rsid w:val="009F476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">
    <w:name w:val="Medium List 1 Accent 3"/>
    <w:basedOn w:val="a1"/>
    <w:uiPriority w:val="60"/>
    <w:rsid w:val="00A247FB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6">
    <w:name w:val="Medium List 1 Accent 6"/>
    <w:basedOn w:val="a1"/>
    <w:uiPriority w:val="19"/>
    <w:qFormat/>
    <w:rsid w:val="0021014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6">
    <w:name w:val="Light Shading Accent 6"/>
    <w:basedOn w:val="a1"/>
    <w:uiPriority w:val="69"/>
    <w:rsid w:val="0021014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0">
    <w:name w:val="Light List Accent 6"/>
    <w:basedOn w:val="a1"/>
    <w:uiPriority w:val="70"/>
    <w:rsid w:val="0021014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Standard">
    <w:name w:val="Standard"/>
    <w:qFormat/>
    <w:rsid w:val="00210146"/>
    <w:pPr>
      <w:overflowPunct w:val="0"/>
      <w:autoSpaceDE w:val="0"/>
      <w:autoSpaceDN w:val="0"/>
      <w:adjustRightInd w:val="0"/>
      <w:textAlignment w:val="baseline"/>
    </w:pPr>
    <w:rPr>
      <w:rFonts w:ascii="Arial" w:eastAsiaTheme="minorEastAsia" w:hAnsi="Arial"/>
      <w:sz w:val="22"/>
      <w:lang w:val="de-DE" w:eastAsia="de-DE"/>
    </w:rPr>
  </w:style>
  <w:style w:type="table" w:styleId="3-6">
    <w:name w:val="Medium Grid 3 Accent 6"/>
    <w:basedOn w:val="a1"/>
    <w:uiPriority w:val="33"/>
    <w:qFormat/>
    <w:rsid w:val="0034582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-2">
    <w:name w:val="Medium List 1 Accent 2"/>
    <w:basedOn w:val="a1"/>
    <w:uiPriority w:val="60"/>
    <w:rsid w:val="0034582D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5">
    <w:name w:val="Colorful List Accent 5"/>
    <w:basedOn w:val="a1"/>
    <w:uiPriority w:val="67"/>
    <w:rsid w:val="0034582D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5">
    <w:name w:val="Colorful List"/>
    <w:basedOn w:val="a1"/>
    <w:uiPriority w:val="34"/>
    <w:qFormat/>
    <w:rsid w:val="0034582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6">
    <w:name w:val="TOC Heading"/>
    <w:basedOn w:val="1"/>
    <w:next w:val="a"/>
    <w:uiPriority w:val="39"/>
    <w:semiHidden/>
    <w:unhideWhenUsed/>
    <w:qFormat/>
    <w:rsid w:val="006E08D0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TW"/>
    </w:rPr>
  </w:style>
  <w:style w:type="paragraph" w:styleId="21">
    <w:name w:val="toc 2"/>
    <w:basedOn w:val="a"/>
    <w:next w:val="a"/>
    <w:autoRedefine/>
    <w:uiPriority w:val="39"/>
    <w:unhideWhenUsed/>
    <w:qFormat/>
    <w:rsid w:val="006E08D0"/>
    <w:pPr>
      <w:spacing w:after="100"/>
      <w:ind w:left="220"/>
    </w:pPr>
    <w:rPr>
      <w:rFonts w:asciiTheme="minorHAnsi" w:eastAsiaTheme="minorEastAsia" w:hAnsiTheme="minorHAnsi" w:cstheme="minorBidi"/>
      <w:lang w:eastAsia="zh-TW"/>
    </w:rPr>
  </w:style>
  <w:style w:type="paragraph" w:styleId="11">
    <w:name w:val="toc 1"/>
    <w:basedOn w:val="a"/>
    <w:next w:val="a"/>
    <w:autoRedefine/>
    <w:uiPriority w:val="39"/>
    <w:unhideWhenUsed/>
    <w:qFormat/>
    <w:rsid w:val="006E08D0"/>
    <w:pPr>
      <w:spacing w:after="100"/>
    </w:pPr>
    <w:rPr>
      <w:rFonts w:asciiTheme="minorHAnsi" w:eastAsiaTheme="minorEastAsia" w:hAnsiTheme="minorHAnsi" w:cstheme="minorBidi"/>
      <w:lang w:eastAsia="zh-TW"/>
    </w:rPr>
  </w:style>
  <w:style w:type="paragraph" w:styleId="31">
    <w:name w:val="toc 3"/>
    <w:basedOn w:val="a"/>
    <w:next w:val="a"/>
    <w:autoRedefine/>
    <w:uiPriority w:val="39"/>
    <w:unhideWhenUsed/>
    <w:qFormat/>
    <w:rsid w:val="006E08D0"/>
    <w:pPr>
      <w:spacing w:after="100"/>
      <w:ind w:left="440"/>
    </w:pPr>
    <w:rPr>
      <w:rFonts w:asciiTheme="minorHAnsi" w:eastAsiaTheme="minorEastAsia" w:hAnsiTheme="minorHAnsi" w:cstheme="minorBidi"/>
      <w:lang w:eastAsia="zh-TW"/>
    </w:rPr>
  </w:style>
  <w:style w:type="paragraph" w:styleId="7">
    <w:name w:val="toc 7"/>
    <w:basedOn w:val="a"/>
    <w:next w:val="a"/>
    <w:autoRedefine/>
    <w:uiPriority w:val="39"/>
    <w:unhideWhenUsed/>
    <w:rsid w:val="00823A73"/>
    <w:pPr>
      <w:ind w:leftChars="1200" w:left="2880"/>
    </w:pPr>
  </w:style>
  <w:style w:type="table" w:customStyle="1" w:styleId="TableGrid8">
    <w:name w:val="Table Grid8"/>
    <w:basedOn w:val="a1"/>
    <w:next w:val="ac"/>
    <w:rsid w:val="0074756C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Default">
    <w:name w:val="Default"/>
    <w:rsid w:val="000D003A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600" w:left="144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5">
    <w:name w:val="toc 5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800" w:left="192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6">
    <w:name w:val="toc 6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1000" w:left="240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8">
    <w:name w:val="toc 8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1400" w:left="336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styleId="9">
    <w:name w:val="toc 9"/>
    <w:basedOn w:val="a"/>
    <w:next w:val="a"/>
    <w:autoRedefine/>
    <w:uiPriority w:val="39"/>
    <w:unhideWhenUsed/>
    <w:rsid w:val="00CB2C1E"/>
    <w:pPr>
      <w:widowControl w:val="0"/>
      <w:spacing w:after="0" w:line="240" w:lineRule="auto"/>
      <w:ind w:leftChars="1600" w:left="3840"/>
    </w:pPr>
    <w:rPr>
      <w:rFonts w:asciiTheme="minorHAnsi" w:eastAsiaTheme="minorEastAsia" w:hAnsiTheme="minorHAnsi" w:cstheme="minorBidi"/>
      <w:kern w:val="2"/>
      <w:sz w:val="24"/>
      <w:lang w:eastAsia="zh-TW"/>
    </w:rPr>
  </w:style>
  <w:style w:type="paragraph" w:customStyle="1" w:styleId="xl71">
    <w:name w:val="xl71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72">
    <w:name w:val="xl72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73">
    <w:name w:val="xl73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5DCE4"/>
      <w:spacing w:before="100" w:beforeAutospacing="1" w:after="100" w:afterAutospacing="1" w:line="240" w:lineRule="auto"/>
      <w:jc w:val="center"/>
      <w:textAlignment w:val="center"/>
    </w:pPr>
    <w:rPr>
      <w:rFonts w:ascii="微軟正黑體" w:eastAsia="微軟正黑體" w:hAnsi="微軟正黑體" w:cs="新細明體"/>
      <w:b/>
      <w:bCs/>
      <w:sz w:val="12"/>
      <w:szCs w:val="12"/>
      <w:lang w:eastAsia="zh-TW"/>
    </w:rPr>
  </w:style>
  <w:style w:type="paragraph" w:customStyle="1" w:styleId="xl74">
    <w:name w:val="xl74"/>
    <w:basedOn w:val="a"/>
    <w:rsid w:val="00A570A2"/>
    <w:pPr>
      <w:spacing w:before="100" w:beforeAutospacing="1" w:after="100" w:afterAutospacing="1" w:line="240" w:lineRule="auto"/>
      <w:jc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5">
    <w:name w:val="xl75"/>
    <w:basedOn w:val="a"/>
    <w:rsid w:val="00A570A2"/>
    <w:pPr>
      <w:spacing w:before="100" w:beforeAutospacing="1" w:after="100" w:afterAutospacing="1" w:line="240" w:lineRule="auto"/>
      <w:jc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6">
    <w:name w:val="xl76"/>
    <w:basedOn w:val="a"/>
    <w:rsid w:val="00A570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77">
    <w:name w:val="xl77"/>
    <w:basedOn w:val="a"/>
    <w:rsid w:val="00A570A2"/>
    <w:pP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8">
    <w:name w:val="xl78"/>
    <w:basedOn w:val="a"/>
    <w:rsid w:val="00F87A71"/>
    <w:pPr>
      <w:spacing w:before="100" w:beforeAutospacing="1" w:after="100" w:afterAutospacing="1" w:line="240" w:lineRule="auto"/>
      <w:jc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79">
    <w:name w:val="xl79"/>
    <w:basedOn w:val="a"/>
    <w:rsid w:val="00F87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xl80">
    <w:name w:val="xl80"/>
    <w:basedOn w:val="a"/>
    <w:rsid w:val="00F87A71"/>
    <w:pPr>
      <w:spacing w:before="100" w:beforeAutospacing="1" w:after="100" w:afterAutospacing="1" w:line="240" w:lineRule="auto"/>
      <w:jc w:val="center"/>
      <w:textAlignment w:val="center"/>
    </w:pPr>
    <w:rPr>
      <w:rFonts w:ascii="新細明體" w:hAnsi="新細明體" w:cs="新細明體"/>
      <w:sz w:val="24"/>
      <w:szCs w:val="24"/>
      <w:lang w:eastAsia="zh-TW"/>
    </w:rPr>
  </w:style>
  <w:style w:type="paragraph" w:customStyle="1" w:styleId="xl81">
    <w:name w:val="xl81"/>
    <w:basedOn w:val="a"/>
    <w:rsid w:val="00F87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 w:line="240" w:lineRule="auto"/>
      <w:jc w:val="center"/>
      <w:textAlignment w:val="top"/>
    </w:pPr>
    <w:rPr>
      <w:rFonts w:ascii="新細明體" w:hAnsi="新細明體" w:cs="新細明體"/>
      <w:b/>
      <w:bCs/>
      <w:sz w:val="18"/>
      <w:szCs w:val="18"/>
      <w:lang w:eastAsia="zh-TW"/>
    </w:rPr>
  </w:style>
  <w:style w:type="paragraph" w:customStyle="1" w:styleId="Appendix">
    <w:name w:val="Appendix"/>
    <w:basedOn w:val="1"/>
    <w:next w:val="a"/>
    <w:qFormat/>
    <w:rsid w:val="00855770"/>
    <w:pPr>
      <w:keepLines/>
      <w:pageBreakBefore/>
      <w:numPr>
        <w:ilvl w:val="3"/>
        <w:numId w:val="32"/>
      </w:numPr>
      <w:spacing w:before="0" w:after="0"/>
      <w:jc w:val="both"/>
    </w:pPr>
    <w:rPr>
      <w:rFonts w:asciiTheme="minorHAnsi" w:eastAsiaTheme="majorEastAsia" w:hAnsiTheme="minorHAnsi" w:cstheme="minorHAnsi"/>
      <w:color w:val="404040" w:themeColor="text1" w:themeTint="BF"/>
      <w:kern w:val="0"/>
      <w:sz w:val="28"/>
      <w:szCs w:val="28"/>
    </w:rPr>
  </w:style>
  <w:style w:type="table" w:customStyle="1" w:styleId="TableGrid42">
    <w:name w:val="Table Grid42"/>
    <w:basedOn w:val="a1"/>
    <w:rsid w:val="0085577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TableGrid121">
    <w:name w:val="Table Grid121"/>
    <w:basedOn w:val="a1"/>
    <w:next w:val="ac"/>
    <w:rsid w:val="00BC6565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Personal\Joelene\Joelene%20Admin%20Work\Project%20Templates\Templates\DOCX%20Format\QUALITY%20SYSTEMS%20PROCEDURE%20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IC Document" ma:contentTypeID="0x010100B6BF2C96DB654D4090691BD99F2791B8009F605E6F4A46C54C827EAAB3CE4DE723" ma:contentTypeVersion="3" ma:contentTypeDescription="" ma:contentTypeScope="" ma:versionID="15bd695be5d5cc43a29eceba73ee5ecb">
  <xsd:schema xmlns:xsd="http://www.w3.org/2001/XMLSchema" xmlns:xs="http://www.w3.org/2001/XMLSchema" xmlns:p="http://schemas.microsoft.com/office/2006/metadata/properties" xmlns:ns2="http://schemas.microsoft.com/sharepoint/v3/fields" xmlns:ns3="d3353496-fbbb-41fb-a09b-41a748878dab" targetNamespace="http://schemas.microsoft.com/office/2006/metadata/properties" ma:root="true" ma:fieldsID="60b75b14f0c3c91060c009f212661d2b" ns2:_="" ns3:_="">
    <xsd:import namespace="http://schemas.microsoft.com/sharepoint/v3/fields"/>
    <xsd:import namespace="d3353496-fbbb-41fb-a09b-41a748878dab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3:CIC_x0020_Document_x0020_Type" minOccurs="0"/>
                <xsd:element ref="ns3:CIC_x0020_Service_x0020_Type" minOccurs="0"/>
                <xsd:element ref="ns3:CIC_x0020_Service_x0020_Market" minOccurs="0"/>
                <xsd:element ref="ns3:CIC_x0020_Training_x0020_Topic" minOccurs="0"/>
                <xsd:element ref="ns3:CIC_x0020_QMI_x0020_Se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2" nillable="true" ma:displayName="Revision" ma:internalName="_Revis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53496-fbbb-41fb-a09b-41a748878dab" elementFormDefault="qualified">
    <xsd:import namespace="http://schemas.microsoft.com/office/2006/documentManagement/types"/>
    <xsd:import namespace="http://schemas.microsoft.com/office/infopath/2007/PartnerControls"/>
    <xsd:element name="CIC_x0020_Document_x0020_Type" ma:index="3" nillable="true" ma:displayName="CIC Document Type" ma:default="-Select-" ma:format="Dropdown" ma:internalName="CIC_x0020_Document_x0020_Type">
      <xsd:simpleType>
        <xsd:restriction base="dms:Choice">
          <xsd:enumeration value="-Select-"/>
          <xsd:enumeration value="Controlled Form"/>
          <xsd:enumeration value="Controlled Training Guide"/>
          <xsd:enumeration value="Controlled WIs"/>
          <xsd:enumeration value="Form Template"/>
          <xsd:enumeration value="Training Presentation"/>
          <xsd:enumeration value="Training Exercises"/>
        </xsd:restriction>
      </xsd:simpleType>
    </xsd:element>
    <xsd:element name="CIC_x0020_Service_x0020_Type" ma:index="4" nillable="true" ma:displayName="CIC Service Type" ma:default="-Select-" ma:format="Dropdown" ma:internalName="CIC_x0020_Service_x0020_Type">
      <xsd:simpleType>
        <xsd:restriction base="dms:Choice">
          <xsd:enumeration value="-Select-"/>
          <xsd:enumeration value="Auditing"/>
          <xsd:enumeration value="CA MDEL"/>
          <xsd:enumeration value="CA MDL"/>
          <xsd:enumeration value="EU CER"/>
          <xsd:enumeration value="EU Technical File"/>
          <xsd:enumeration value="FDA 510(k)"/>
          <xsd:enumeration value="FDA 513(g)"/>
          <xsd:enumeration value="FDA Consulting"/>
          <xsd:enumeration value="GG eQMS"/>
          <xsd:enumeration value="Internal QMS"/>
          <xsd:enumeration value="IS Consulting"/>
          <xsd:enumeration value="IS Holder"/>
          <xsd:enumeration value="IS Vigilance"/>
          <xsd:enumeration value="MX Modification"/>
          <xsd:enumeration value="MX Registration Holder"/>
          <xsd:enumeration value="MX Registrations"/>
          <xsd:enumeration value="MX Renewals"/>
          <xsd:enumeration value="MX Rights Transfers"/>
          <xsd:enumeration value="MX Vigilance"/>
          <xsd:enumeration value="QMI"/>
          <xsd:enumeration value="RAMS"/>
          <xsd:enumeration value="Regulatory Pathway"/>
          <xsd:enumeration value="Regulatory Research"/>
          <xsd:enumeration value="Risk Management"/>
          <xsd:enumeration value="Step One"/>
          <xsd:enumeration value="Training"/>
        </xsd:restriction>
      </xsd:simpleType>
    </xsd:element>
    <xsd:element name="CIC_x0020_Service_x0020_Market" ma:index="5" nillable="true" ma:displayName="CIC Service Market" ma:default="-Select-" ma:format="Dropdown" ma:internalName="CIC_x0020_Service_x0020_Market">
      <xsd:simpleType>
        <xsd:restriction base="dms:Choice">
          <xsd:enumeration value="-Select-"/>
          <xsd:enumeration value="AU"/>
          <xsd:enumeration value="BR"/>
          <xsd:enumeration value="CA"/>
          <xsd:enumeration value="CN"/>
          <xsd:enumeration value="CO"/>
          <xsd:enumeration value="CR"/>
          <xsd:enumeration value="EU"/>
          <xsd:enumeration value="Global"/>
          <xsd:enumeration value="HK"/>
          <xsd:enumeration value="IS"/>
          <xsd:enumeration value="JP"/>
          <xsd:enumeration value="MX"/>
          <xsd:enumeration value="PE"/>
          <xsd:enumeration value="US"/>
        </xsd:restriction>
      </xsd:simpleType>
    </xsd:element>
    <xsd:element name="CIC_x0020_Training_x0020_Topic" ma:index="6" nillable="true" ma:displayName="CIC Training Topic" ma:default="-Select-" ma:format="Dropdown" ma:internalName="CIC_x0020_Training_x0020_Topic">
      <xsd:simpleType>
        <xsd:restriction base="dms:Choice">
          <xsd:enumeration value="-Select-"/>
          <xsd:enumeration value="IVDR"/>
          <xsd:enumeration value="MDSAP"/>
          <xsd:enumeration value="MDR"/>
          <xsd:enumeration value="QMS ISO"/>
          <xsd:enumeration value="QMS Other"/>
          <xsd:enumeration value="Risk Management"/>
          <xsd:enumeration value="UDI"/>
        </xsd:restriction>
      </xsd:simpleType>
    </xsd:element>
    <xsd:element name="CIC_x0020_QMI_x0020_Section" ma:index="7" nillable="true" ma:displayName="CIC QMI Section" ma:default="-Select-" ma:format="Dropdown" ma:internalName="CIC_x0020_QMI_x0020_Section">
      <xsd:simpleType>
        <xsd:restriction base="dms:Choice">
          <xsd:enumeration value="-Select-"/>
          <xsd:enumeration value="Section 4"/>
          <xsd:enumeration value="Section 5"/>
          <xsd:enumeration value="Section 6"/>
          <xsd:enumeration value="Section 7"/>
          <xsd:enumeration value="Section 8"/>
          <xsd:enumeration value="Sectio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IC_x0020_Service_x0020_Market xmlns="d3353496-fbbb-41fb-a09b-41a748878dab">Global</CIC_x0020_Service_x0020_Market>
    <CIC_x0020_Service_x0020_Type xmlns="d3353496-fbbb-41fb-a09b-41a748878dab">QMI</CIC_x0020_Service_x0020_Type>
    <CIC_x0020_QMI_x0020_Section xmlns="d3353496-fbbb-41fb-a09b-41a748878dab">Section 8</CIC_x0020_QMI_x0020_Section>
    <CIC_x0020_Training_x0020_Topic xmlns="d3353496-fbbb-41fb-a09b-41a748878dab" xsi:nil="true"/>
    <_Revision xmlns="http://schemas.microsoft.com/sharepoint/v3/fields" xsi:nil="true"/>
    <CIC_x0020_Document_x0020_Type xmlns="d3353496-fbbb-41fb-a09b-41a748878dab">Form Template</CIC_x0020_Document_x0020_Typ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CC413-12AC-4C31-8F69-7E3810754E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CD6E9-2208-4903-B3FA-A240CF811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d3353496-fbbb-41fb-a09b-41a748878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57F3AF-2162-4833-845B-D1D152A76F15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d3353496-fbbb-41fb-a09b-41a748878dab"/>
    <ds:schemaRef ds:uri="http://schemas.microsoft.com/sharepoint/v3/fields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F399C66-DBDD-4423-8B92-D2C860A7D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QUALITY SYSTEMS PROCEDURE WORKSHEET</Template>
  <TotalTime>1359</TotalTime>
  <Pages>19</Pages>
  <Words>7177</Words>
  <Characters>40915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8.5-1-3 PSUR</vt:lpstr>
    </vt:vector>
  </TitlesOfParts>
  <Company>Hewlett-Packard Company</Company>
  <LinksUpToDate>false</LinksUpToDate>
  <CharactersWithSpaces>47997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8.5-1-3 PSUR-MDR_IVDR</dc:title>
  <dc:creator>Carlin, Sarah</dc:creator>
  <cp:lastModifiedBy>卓坤彬</cp:lastModifiedBy>
  <cp:revision>75</cp:revision>
  <cp:lastPrinted>2025-11-05T03:50:00Z</cp:lastPrinted>
  <dcterms:created xsi:type="dcterms:W3CDTF">2023-11-07T06:47:00Z</dcterms:created>
  <dcterms:modified xsi:type="dcterms:W3CDTF">2025-11-05T03:50:00Z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0x010100B6BF2C96DB654D4090691BD99F2791B8009F605E6F4A46C54C827EAAB3CE4DE723</vt:lpwstr>
  </property>
  <property fmtid="{D5CDD505-2E9C-101B-9397-08002B2CF9AE}" pid="3" name="Order">
    <vt:r8>89600</vt:r8>
  </property>
  <property fmtid="{D5CDD505-2E9C-101B-9397-08002B2CF9AE}" pid="4" name="Training Topic">
    <vt:lpwstr/>
  </property>
  <property fmtid="{D5CDD505-2E9C-101B-9397-08002B2CF9AE}" pid="5" name="_docset_NoMedatataSyncRequired">
    <vt:lpwstr>False</vt:lpwstr>
  </property>
  <property fmtid="{D5CDD505-2E9C-101B-9397-08002B2CF9AE}" pid="6" name="CIC QMI Section">
    <vt:lpwstr>Section 8</vt:lpwstr>
  </property>
  <property fmtid="{D5CDD505-2E9C-101B-9397-08002B2CF9AE}" pid="7" name="CIC Document Type">
    <vt:lpwstr>Form Template</vt:lpwstr>
  </property>
  <property fmtid="{D5CDD505-2E9C-101B-9397-08002B2CF9AE}" pid="8" name="Service Type">
    <vt:lpwstr>QMI</vt:lpwstr>
  </property>
  <property fmtid="{D5CDD505-2E9C-101B-9397-08002B2CF9AE}" pid="9" name="Section">
    <vt:lpwstr>8-2016</vt:lpwstr>
  </property>
  <property fmtid="{D5CDD505-2E9C-101B-9397-08002B2CF9AE}" pid="10" name="Region">
    <vt:lpwstr>Global</vt:lpwstr>
  </property>
  <property fmtid="{D5CDD505-2E9C-101B-9397-08002B2CF9AE}" pid="11" name="Consulting Workspace">
    <vt:lpwstr>QMI Template</vt:lpwstr>
  </property>
  <property fmtid="{D5CDD505-2E9C-101B-9397-08002B2CF9AE}" pid="12" name="Controlled Document Type">
    <vt:lpwstr>Form</vt:lpwstr>
  </property>
</Properties>
</file>