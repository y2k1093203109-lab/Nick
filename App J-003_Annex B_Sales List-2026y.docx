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C12AB1" w14:textId="199727BF" w:rsidR="00A81F3A" w:rsidRDefault="00A81F3A" w:rsidP="00A81F3A">
      <w:pPr>
        <w:pStyle w:val="af2"/>
        <w:spacing w:before="240" w:after="240" w:line="240" w:lineRule="auto"/>
        <w:ind w:left="851"/>
        <w:jc w:val="center"/>
        <w:rPr>
          <w:b/>
          <w:bCs/>
          <w:sz w:val="32"/>
          <w:lang w:eastAsia="zh-TW"/>
        </w:rPr>
      </w:pPr>
      <w:r w:rsidRPr="00A81F3A">
        <w:rPr>
          <w:b/>
          <w:bCs/>
          <w:sz w:val="32"/>
          <w:lang w:eastAsia="zh-TW"/>
        </w:rPr>
        <w:t xml:space="preserve">Annex </w:t>
      </w:r>
      <w:r w:rsidRPr="00A81F3A">
        <w:rPr>
          <w:rFonts w:hint="eastAsia"/>
          <w:b/>
          <w:bCs/>
          <w:sz w:val="32"/>
          <w:lang w:eastAsia="zh-TW"/>
        </w:rPr>
        <w:t>B</w:t>
      </w:r>
      <w:r w:rsidRPr="00A81F3A">
        <w:rPr>
          <w:b/>
          <w:bCs/>
          <w:sz w:val="32"/>
          <w:lang w:eastAsia="zh-TW"/>
        </w:rPr>
        <w:t>: Sales List</w:t>
      </w:r>
    </w:p>
    <w:p w14:paraId="3B67622B" w14:textId="1213F3A5" w:rsidR="00405750" w:rsidRPr="00405750" w:rsidRDefault="00405750" w:rsidP="00BC6565">
      <w:pPr>
        <w:pStyle w:val="af2"/>
        <w:numPr>
          <w:ilvl w:val="0"/>
          <w:numId w:val="29"/>
        </w:numPr>
        <w:spacing w:before="240" w:after="240" w:line="240" w:lineRule="auto"/>
        <w:rPr>
          <w:b/>
          <w:bCs/>
          <w:sz w:val="24"/>
          <w:szCs w:val="24"/>
          <w:lang w:eastAsia="zh-TW"/>
        </w:rPr>
      </w:pPr>
      <w:r w:rsidRPr="00405750">
        <w:rPr>
          <w:rFonts w:asciiTheme="majorHAnsi" w:eastAsia="微軟正黑體" w:hAnsiTheme="majorHAnsi" w:cs="Arial"/>
          <w:b/>
          <w:bCs/>
          <w:sz w:val="24"/>
          <w:szCs w:val="24"/>
          <w:lang w:eastAsia="zh-TW"/>
        </w:rPr>
        <w:t>EEA+TR + XI</w:t>
      </w:r>
    </w:p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0"/>
        <w:gridCol w:w="2993"/>
        <w:gridCol w:w="2126"/>
        <w:gridCol w:w="780"/>
        <w:gridCol w:w="1488"/>
        <w:gridCol w:w="993"/>
        <w:gridCol w:w="992"/>
        <w:gridCol w:w="992"/>
        <w:gridCol w:w="851"/>
      </w:tblGrid>
      <w:tr w:rsidR="008960ED" w:rsidRPr="008960ED" w14:paraId="14F8624F" w14:textId="77777777" w:rsidTr="008960ED">
        <w:trPr>
          <w:trHeight w:val="255"/>
        </w:trPr>
        <w:tc>
          <w:tcPr>
            <w:tcW w:w="1680" w:type="dxa"/>
            <w:shd w:val="clear" w:color="000000" w:fill="FDE9D9"/>
            <w:noWrap/>
            <w:hideMark/>
          </w:tcPr>
          <w:p w14:paraId="55E9CE1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Model </w:t>
            </w:r>
            <w:bookmarkStart w:id="0" w:name="_GoBack"/>
            <w:bookmarkEnd w:id="0"/>
          </w:p>
        </w:tc>
        <w:tc>
          <w:tcPr>
            <w:tcW w:w="2993" w:type="dxa"/>
            <w:shd w:val="clear" w:color="000000" w:fill="FDE9D9"/>
            <w:noWrap/>
            <w:hideMark/>
          </w:tcPr>
          <w:p w14:paraId="0595204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Product Name </w:t>
            </w:r>
          </w:p>
        </w:tc>
        <w:tc>
          <w:tcPr>
            <w:tcW w:w="2126" w:type="dxa"/>
            <w:shd w:val="clear" w:color="000000" w:fill="FDE9D9"/>
            <w:noWrap/>
            <w:hideMark/>
          </w:tcPr>
          <w:p w14:paraId="4504134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Specification </w:t>
            </w:r>
          </w:p>
        </w:tc>
        <w:tc>
          <w:tcPr>
            <w:tcW w:w="780" w:type="dxa"/>
            <w:shd w:val="clear" w:color="000000" w:fill="FDE9D9"/>
            <w:noWrap/>
            <w:hideMark/>
          </w:tcPr>
          <w:p w14:paraId="4864F3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Class </w:t>
            </w:r>
          </w:p>
        </w:tc>
        <w:tc>
          <w:tcPr>
            <w:tcW w:w="1488" w:type="dxa"/>
            <w:shd w:val="clear" w:color="000000" w:fill="FDE9D9"/>
            <w:noWrap/>
            <w:hideMark/>
          </w:tcPr>
          <w:p w14:paraId="63D9562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Total Number of devices</w:t>
            </w:r>
          </w:p>
        </w:tc>
        <w:tc>
          <w:tcPr>
            <w:tcW w:w="993" w:type="dxa"/>
            <w:shd w:val="clear" w:color="000000" w:fill="FDE9D9"/>
            <w:noWrap/>
            <w:hideMark/>
          </w:tcPr>
          <w:p w14:paraId="23CB23C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2025</w:t>
            </w:r>
          </w:p>
        </w:tc>
        <w:tc>
          <w:tcPr>
            <w:tcW w:w="992" w:type="dxa"/>
            <w:shd w:val="clear" w:color="000000" w:fill="FDE9D9"/>
            <w:noWrap/>
            <w:hideMark/>
          </w:tcPr>
          <w:p w14:paraId="432895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2024</w:t>
            </w:r>
          </w:p>
        </w:tc>
        <w:tc>
          <w:tcPr>
            <w:tcW w:w="992" w:type="dxa"/>
            <w:shd w:val="clear" w:color="000000" w:fill="FDE9D9"/>
            <w:noWrap/>
            <w:hideMark/>
          </w:tcPr>
          <w:p w14:paraId="06EA4AE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2023</w:t>
            </w:r>
          </w:p>
        </w:tc>
        <w:tc>
          <w:tcPr>
            <w:tcW w:w="851" w:type="dxa"/>
            <w:shd w:val="clear" w:color="000000" w:fill="FDE9D9"/>
            <w:noWrap/>
            <w:hideMark/>
          </w:tcPr>
          <w:p w14:paraId="6547F7C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8960ED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2022</w:t>
            </w:r>
          </w:p>
        </w:tc>
      </w:tr>
      <w:tr w:rsidR="008960ED" w:rsidRPr="008960ED" w14:paraId="2315014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7E0373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FB2C32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7F63D6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Φ3.3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C9FAB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495A2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B7AE0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12C7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8A9AA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35B5D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7C707F6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7DF780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30D9AC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BF8DC6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Φ3.3 x L12mm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52D2AA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0C9EF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75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DE6BF9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51DD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BC8D1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77E899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</w:t>
            </w:r>
          </w:p>
        </w:tc>
      </w:tr>
      <w:tr w:rsidR="008960ED" w:rsidRPr="008960ED" w14:paraId="2370AA8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2D56D3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0CA963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6F0A1C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Φ3.3 x L14mm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87B472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C667B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28FD0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473A9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9EEC6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8E0CE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</w:tr>
      <w:tr w:rsidR="008960ED" w:rsidRPr="008960ED" w14:paraId="55BB75F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449E95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28A47B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DEEE4E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Φ4.1 x L8mm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0D0DB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777CB7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9C65ED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303AB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4845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AA70D7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9A39C7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3A9CE1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453184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2D714D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Φ4.1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04652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CDF6D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80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C8308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F728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E9D98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B49CF5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40</w:t>
            </w:r>
          </w:p>
        </w:tc>
      </w:tr>
      <w:tr w:rsidR="008960ED" w:rsidRPr="008960ED" w14:paraId="4964AF9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4B637A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D80F06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692B1B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Φ4.1 x L12mm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4B8E30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3EAF8D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859DD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A383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09B3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52EA4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</w:tr>
      <w:tr w:rsidR="008960ED" w:rsidRPr="008960ED" w14:paraId="023BDD2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6B1475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1AA-009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A09B3E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146CD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Φ4.8 x L8mm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4487C0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BCA0DD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18235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539F4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12FD1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D83BEC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1D66B7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DA0AFE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1AA-010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888553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139B68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Φ4.8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E1B746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E4DE2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CF7E44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FC66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F83B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30A6BC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4101962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9E5A5D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1AA-017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A17513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93825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Φ3.5 x L8mm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4FC623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151395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128D0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B878F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0583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92DBA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</w:t>
            </w:r>
          </w:p>
        </w:tc>
      </w:tr>
      <w:tr w:rsidR="008960ED" w:rsidRPr="008960ED" w14:paraId="3ED1BAC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4EADD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1AA-018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136636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E900BC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Φ3.5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721D0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73F0F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93328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B2BC7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F5CEF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171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211C57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100</w:t>
            </w:r>
          </w:p>
        </w:tc>
      </w:tr>
      <w:tr w:rsidR="008960ED" w:rsidRPr="008960ED" w14:paraId="580FFC0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EF8306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1AA-019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264ADE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B70B81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Φ3.5 x L12mm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E52E1C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CAD966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A70670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2C6C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5B98B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8FF5F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121</w:t>
            </w:r>
          </w:p>
        </w:tc>
      </w:tr>
      <w:tr w:rsidR="008960ED" w:rsidRPr="008960ED" w14:paraId="65D5E66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845BA0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5FF15B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5F189C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Φ3.5 x L14mm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E3EEE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F40793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77707C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730EA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04F1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9A18E1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40</w:t>
            </w:r>
          </w:p>
        </w:tc>
      </w:tr>
      <w:tr w:rsidR="008960ED" w:rsidRPr="008960ED" w14:paraId="0EF405A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9F588B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B899E6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98EC6C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Φ4.0 x L8mm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56CE00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CDBC35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5E297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DD1B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2BDB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5E5763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</w:tr>
      <w:tr w:rsidR="008960ED" w:rsidRPr="008960ED" w14:paraId="514EE307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28A897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7C7E52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AAFFED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Φ4.0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CD02B8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9221D4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249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CC9FAB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A43B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7B977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139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E6E1CA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80</w:t>
            </w:r>
          </w:p>
        </w:tc>
      </w:tr>
      <w:tr w:rsidR="008960ED" w:rsidRPr="008960ED" w14:paraId="090AFB0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A6856A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FD095E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013FEA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Φ4.0 x L12mm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A1D6C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5D2225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97D450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CE891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6F20B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547A82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110</w:t>
            </w:r>
          </w:p>
        </w:tc>
      </w:tr>
      <w:tr w:rsidR="008960ED" w:rsidRPr="008960ED" w14:paraId="524987E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54DC02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2D11B8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B1A5DA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Φ4.0 x L14mm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D8734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6FA7BB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269386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A4C8B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B4E86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70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4447BA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</w:tr>
      <w:tr w:rsidR="008960ED" w:rsidRPr="008960ED" w14:paraId="3DB81C8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9EF332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88B677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70E295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Φ4.5 x L8mm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553A2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47CAB3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DC0EBF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2949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E868F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61063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</w:tr>
      <w:tr w:rsidR="008960ED" w:rsidRPr="008960ED" w14:paraId="1FE89C2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B2AD5E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55C287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B88AC7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Φ4.5 x L10mm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54CAE7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9CDDA4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93BC7D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6E21C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11A7C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121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95D6B4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079284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9BAF0C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3B340F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ECFC1D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Φ4.5 x L12mm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34CDA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65444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167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9CE674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5C753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0AA7C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147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FD2AE6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</w:tr>
      <w:tr w:rsidR="008960ED" w:rsidRPr="008960ED" w14:paraId="6F4D13B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30A8EF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1AA-028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71AB66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6D3604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Φ4.5 x L14mm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620A6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DA37D7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41128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3F406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96AB7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93E1F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</w:tr>
      <w:tr w:rsidR="008960ED" w:rsidRPr="008960ED" w14:paraId="414F203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AFAA6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1AA-301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CD4634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AF1CF4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D4.5H3.0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9AA601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83619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E8571E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6E638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ED4B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B70613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11D250B" w14:textId="77777777" w:rsidTr="008960ED">
        <w:trPr>
          <w:trHeight w:val="31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3939EE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1AA-302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144000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8C0D20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D4.5H5.0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846EC3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3E14D0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555DFB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7429D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7656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7EBEE2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06B2B767" w14:textId="77777777" w:rsidTr="008960ED">
        <w:trPr>
          <w:trHeight w:val="31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622D1A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0D2493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Round Bur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E4F906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D62CB6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2230DE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5D95A0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602CE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A6F8F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2A95F1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250B831" w14:textId="77777777" w:rsidTr="008960ED">
        <w:trPr>
          <w:trHeight w:val="31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132920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3AA-006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C1A004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C8A3BF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E2AB90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8096D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CBAC28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C5BE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3CB2B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7A2242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DEC37A0" w14:textId="77777777" w:rsidTr="008960ED">
        <w:trPr>
          <w:trHeight w:val="31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DB6FE1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3AA-007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03EFE2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BA97F7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08C4C9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1629A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EDDD1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CD75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18399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B6572A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F2D515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A1ECF7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3AA-008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B0ACA7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8074D0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B236FD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9868AF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98CC8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E7EF3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CFEE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80D3EC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A9C3CC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896981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3AA-009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454FB7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B3F500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6ED1F6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1DAF25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78EA1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D6C5C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6E3D0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F29332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1E6E906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6D38CE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CD277F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15192C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178B7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F2F452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37DCC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217AF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FE9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56F006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42F42C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2A6D9B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5FA5B6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09255A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8ED384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F947C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E8912A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9D24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8F07B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826D1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A13C18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420CE3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992ECB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490FEA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98721F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02EE8E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2A8EC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72F4B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22470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C0C974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1CD1E60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2F3355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753709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7139DC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698F9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5B2B4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3C5C26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C04F0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A37B7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AC403C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D1A726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B7344C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0219D9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4A899C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31F556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1C5DE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F4A7E8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E5735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877AB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07CC1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693A6C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AA4938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6BC199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92E087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606FA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4CF2C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AFD9C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59B7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F3F6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44AD9D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D831CF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973124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E91787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DC7A0C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E6F146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66EC32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40B1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EC97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6CCFA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26811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640D848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9FBE27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F2CA17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Taps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E3B13B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B704A3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DDD028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2B756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6D1C7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EA093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F70C3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654982F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5A1F9B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1F6F1E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Taps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9AAD26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956AF0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D868C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DCF5B2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E7E71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9A337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BB5B76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2AB9B8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0333A4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3AA-019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85017E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Taps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3B2C04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D4.7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B87542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1B57A9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A2D0C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384CC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E7080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12BA6D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22F9BD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7B8B8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AA5687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6A507D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/L6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42BFF2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6E77E6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9E971C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BF1E9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052F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80C128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70A9F2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7793B3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0E1F0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6D5F88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/L8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9AD6D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D546D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B00165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65933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CDAB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929E3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7C0F50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D87ED8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2B0893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98D0B2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/L10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2F0A60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51E983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1C139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B4FE2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881F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F33F81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A1FFE82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083E3C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EC54C6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21053A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/L12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766C1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C2A963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8D16BD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23B36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A595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C77C72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5D2B3D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87384C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2BAF34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91300C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/L14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9115E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A6662E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4EC29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EEE2D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80F7C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BAF0E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BCA79A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F4A841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8BA54A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F4E4C8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D3.3/4.0 /L8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9DACA4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98F13F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FC81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774C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46D74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1BE478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F66846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1AA87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612FB2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1394E9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D3.3/4.0 /L10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E89181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C6E731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44204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B3D04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49566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C85AD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3CB68A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AF2100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35CACC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55C89B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D3.3/4.0 /L12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A1CC36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C81BC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831479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95466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BA94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2D9AC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761D55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D7A616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3AA-028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AF786B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4F7A2D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D3.3/4.0 /L14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B302C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2164C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C7284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63094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68196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EA33CD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1778D12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F41CD7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A73E87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A99A2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2.00RT0S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48BDF9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50CEB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BB6A3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AC10D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0ED4C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04E9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D638B7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0FB91A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E0F125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33EDA8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2.50RT0S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D519DB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F1B81C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D4F113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53C4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997C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83D293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23DDFBA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EEADFB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395A79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Torque Ratchet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F4ABDD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10040 Ncm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161E2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33E432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A3CF0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4AAD9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F2567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7EC00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31A3C7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60C657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49CCB8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Drill Extender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E3A248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79871B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E4F3A1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0738E0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1D1D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F257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321CF4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6E2E684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08DD73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C85AE0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Lindermann Drill (Pilot Drill)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F72F02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D2.0×L14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772FF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1CEFEB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D0E206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FEB1B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F3A0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768E53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09FA17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563D2A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194F63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Lance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AB6292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D1.8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9562F4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A5FF29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DEB19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355AA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E3E32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D8D4BB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8C7870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701820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3AA-039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FE745A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667E71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2.00RT0L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B194BE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480A7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698F6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46D79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CA8E3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ABF52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4ED4E6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994488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3AA-040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8AF17D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0337BA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2.50RT0L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21BDE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22D37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BC458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942E7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C6CE0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EDA39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113E2A6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EE6AC2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3AA-041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268088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C1ADB4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1.250HP0L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D5B4F9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30A57E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EDB54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4A1C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33171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8098B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1418AED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8EE855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3AA-042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17F44F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A8554B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1.250RT0S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81048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3C2C34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1CABEC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06C54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CAB9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C2D621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899FA5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1F79D6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3AA-043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35E86E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C6B44B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1.250RT0L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A38A5D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A3EA56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05D71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C72F3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6AC7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26786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709B5A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625DF1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3AA-050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5ECE02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Ball Abutment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B61289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HP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95F079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DB20F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319F7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39B6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11CF0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93F28B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A8BCDC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A8B3C2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3AA-053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A8FBEF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Ball Abutment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79E144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RT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67C95A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85E17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26615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708C9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CF263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BFB16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9BE8E6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061CED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3AA-052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347F00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Paralleling Pin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9CF4C8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D2.00D2.8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0B7AA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1040B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33BA44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19BD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8A222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E4C21E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8</w:t>
            </w:r>
          </w:p>
        </w:tc>
      </w:tr>
      <w:tr w:rsidR="008960ED" w:rsidRPr="008960ED" w14:paraId="03F519D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E6A420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3AA-056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D734E3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B8BBD9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2.00HP0L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AF5132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6EBF1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AC93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B1A12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7F8E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08546A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17BD927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CEE03E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3AA-057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218C63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B789A8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2.50HP0L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CCCD4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8F3EC5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BDE2A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AD5F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444F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CBADD0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75988F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EA9631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3AA-065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34AF3C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D76AFE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D47C50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55E84A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613856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F0D97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D394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6F6DBC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282376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0E7CC9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3AA-066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79F749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B47F11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1F8AFF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C842B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5977F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FA51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0481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F6FE2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DE9ABC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8952F3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3AA-067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E41D41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E7207D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7A29CC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464DBC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C4F38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3F371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3073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7D267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08BC45E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870432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3AA-148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5CD99D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93C96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1.250RT0EL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FA2A81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E17909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912AB9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4DF6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E374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1E63C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21EFFD9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9D1DD9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32FF38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Stopper for Drill Holder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19E68E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D2.0/2.8 /3.3×16.2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52BE8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07A844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321A4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27A26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8E76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B763C3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324AEFD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EDF6E6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C9A5CC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8E4FF9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42E863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7DFF2E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5774D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D5EAE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A2C2D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19A13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3E27835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FE090D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52100E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E2CDA1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9B675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7C57EB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E9C2C6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60E63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6C30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99E04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1825D32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CE5CC7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6E1A56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992644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01D39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C20AD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C9DEB8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6198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3376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964B94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39A8C5B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E23707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09F510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AF3C59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4F11CF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0F0C5D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E26C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6DED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37442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33E575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453EAE8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AB70C0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B5521A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BF853C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0B343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8380E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99BB4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627BD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4F7A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10EF0F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514F500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0BB8FB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3AA-189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684812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45B4E5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DD9610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76B57C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C1437A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A7D5F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C8258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45523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4DBDFD22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ABDE0B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16324A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381CF6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5FF10E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538C1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D537D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0CCB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DB6A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C97FC7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6BD3291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CA4E44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CD588D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ø3.3/4.1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6EEE01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D2.8014mm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518B41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FC1C4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967D0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4812C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05E2F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FE1FDD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7B04F9B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EDB71D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3AAA73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4DD8A4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20D859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BCB424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FBB909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A7AE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E0370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4ACFA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346CD48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8EBC12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75D1A4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9C6095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D60DF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85E2D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06EF5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17AF9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B84AC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118EDF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409D5A5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E21E55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567CC4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A1397A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CADCAC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249A19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DC9018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4BC86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53A14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C602CA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7BA8982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FA039A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0D1EC9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ø4.8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06EBDD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D3.3014mm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376B31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BC1FB4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BD0F4E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5051A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5876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AB9F99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5697454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DE2E86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4FA097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74ACCF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BA6D1D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9CBF27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0220A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0B54A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BABFD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D5D7D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23905C1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449247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50885C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301050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929A5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DBCD51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047A28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33FB3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38B6A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AC430C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4FFDB2F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42AE79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D02FC3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691E58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61E497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2F494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BF0BBA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5CADE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88000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7771F6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1969E51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2C6F50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3AA-199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5B23AA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Final Drill for ø5.5 Implant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181B65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83E24D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3182D2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1887A2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C3B76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5F1CC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1E06AB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7F9FAAF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E856BB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F81E7E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Abutment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5A97683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13435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B051F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EA6EA1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6E6AB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0AE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432101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640CDED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B6F1F4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10E996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Bone Flattening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8205612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B92ACD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FE2FD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7F171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A6879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AD17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26B93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10EE6FD7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CCE92A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BDD371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Drill Tube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0970AB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D2.0/D5.3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D83633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4818F7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968BB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FCEB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E366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EF07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</w:t>
            </w:r>
          </w:p>
        </w:tc>
      </w:tr>
      <w:tr w:rsidR="008960ED" w:rsidRPr="008960ED" w14:paraId="407C2EB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645572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D2D816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Drill Tube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5C95CF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D2.5/D5.3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9019F0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E3E4A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B80A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7147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CA434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384960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17FC9F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719B1F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FCC6DF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0A3DA6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8FD647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C0365D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967EA8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9D716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1411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5F20A3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0E7DA6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E73A94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630CFA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99ACD2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2BD0D5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9B5709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0ADFEB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1292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85133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13ECA6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155825D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9B353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F8D1FD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40C670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AD9808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523FC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0AAFA0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4772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EF58E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63188C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E4B809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1B1494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3AA-N09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955194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0B6EB8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47702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4B7DF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D15049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5E22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549B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0D8F56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A9C775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19099E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36C776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32E61E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56E6B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80FA74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B9118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6C5C1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14F35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EC8DB9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679945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F9BED8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BF4E7A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D66E82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FE5D44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F0D57A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DE93D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FA4C4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4DE23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EEC335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D86D70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13DFA9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1C288C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F054C8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95586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11788D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EE9941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E33D7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B951B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181041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6E3779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8F4C86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1B8923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0CF66A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FA1367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6B4008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284E7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B1022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229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AB7592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A31C70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F6FE0E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214D4B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4314A9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2087C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AAE2F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7058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F3BD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B7850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B7608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9278E1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2AC78C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DA18CE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9A87A3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F65CE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FBF20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24EAB4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0CFE3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8215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98FB53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309C1E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D83EE6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95DAAF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9741BB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657595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00AA0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2CD04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5A97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B2F97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C19561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834284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86057D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316B14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89C611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24576D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DECD4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1A1D7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E537E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9E511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9AA83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492F7A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3FA5E5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702506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ED3519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2.00HP0S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BEED7D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DB2A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707953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F3EBF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AF66A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01CFE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ABD631C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53407B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3AA-N19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818612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A53EA1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2.00RT0S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04739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78662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983C95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CF96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DDBBD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A7D0F3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569D7E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E8FF09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30D3B9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DB3602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2.50HP0S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57B90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06E04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AAA7C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F41D8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1E2E9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8ED5F3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84ECFF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88DAC5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E19482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AF1724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2.50RT0S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BBB036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07DB9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24C75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31C1A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DE8A5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16E1C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803EB2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28E377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4F385B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Driver0Non 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D5C6B2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2.00RT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D87BC8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B58E04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A033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F4A6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A248B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3CC847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A3D5A1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962250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533EEF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Implant Driver0Non Stopper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46336A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Hex 2.50RT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D344BA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A464AB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5ACFF3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C68A7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BAA94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AFD15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D53BFC7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EB5054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198837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2F7F35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D2.008mm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D3F80F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84433B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80CA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D5FA0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E582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4DDD57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A00479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0F104F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9576E9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A3B477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D2.0010mm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F307BB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205ED4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86C643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4D0D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0E0B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9E1E44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484FE4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7C87D1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173F5D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8ABC13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D2.0012mm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020B2C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177349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52861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42F88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461F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233490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0DC71B1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D1C1C9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A80F60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06ABD4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D2.0014mm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9EC7E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0BBCE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FF441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E37A2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D1E2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9F16BF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9A3AFB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A67756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E10032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Point Straight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754D57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C8F07B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62788C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5B785B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91E9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C987D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26C23B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4BB413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799308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3AA-N29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AE7DA0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Point Straight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A310D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L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9CAA04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D730A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15740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45785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2700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A4BB06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5A08A8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EC11CF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3AA-N30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180141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9901F6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D3.5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910C8B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3F023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E85AFE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BB41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CEEDB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81FB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C8AF13D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AEFAB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3AA-N31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794E46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60B861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323A9B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A32ECB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EB0A9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65B4C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D6253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45E9BC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BCB8F6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955AA1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3AA-N33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66B3B2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AC9185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/D3.3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FB6AA6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DB3F62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BF6191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2E78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D2AAC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CEEAF6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C91183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B48665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3AA-N34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38AD2E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FC8A8D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/D4.0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00285F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BDB30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2D3EC1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15098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1BF5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4A658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2E5951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55B424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3AA-N35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90BB75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Tissue Punch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185CBB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4E410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C5AF2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827EB7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80DFE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1AE9D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08B16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B2EB55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C96ADF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3AA-N47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B9C9F3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Anchor Pin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293F91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L18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1C6A1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C331D3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FF39E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1EA7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074C5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A0775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</w:t>
            </w:r>
          </w:p>
        </w:tc>
      </w:tr>
      <w:tr w:rsidR="008960ED" w:rsidRPr="008960ED" w14:paraId="31406F4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9EEF5A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3AA-N49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F5248C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2BFD17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3D398C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798B5E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88744D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68075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EDEF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81037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203E69E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FF8C6A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5E933A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E6E8E3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/D4.7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252AE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90E412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2E704D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B2378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08F41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D88B2C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824A86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570DFC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646164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Lance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9D2AAF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1F4BC0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4DD9E7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5156A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A5F1A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3457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1042C4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F5CEE1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15DE2E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9D727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Counter Sink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E092F2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1626C1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7D8A8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DD4B93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D2C3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B458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5AD95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6074692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B2728D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856D8B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Counter Sink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6C57E3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187B64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E67D73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0B95AA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D6F57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9366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7BE73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4E43D72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CF3F36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5CECE7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9D400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D2.005mm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526001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DDDFDD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85F331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38A08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72147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D88A5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01C4CA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BA1F79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3AA-N58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FA34DF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6F1EF5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/D2.805mm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A77BFD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F0654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F4AAB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46052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4148E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5963F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7F2C9A4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8B6C22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3AA-N59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642E6D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F9EF1C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/D3.305mm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FADCB5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95F7C7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F3788B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85F03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5D25E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982EF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5DD57907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D27C6D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3AA-N60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A04551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34025C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/D4.005mm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EF4EF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5969B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DDABB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5DD56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D195A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868216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</w:tr>
      <w:tr w:rsidR="008960ED" w:rsidRPr="008960ED" w14:paraId="3F9E169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190E5D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4AA-B43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ECF7E2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9280F8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D4.0H7.0G1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0E7F0E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D119F5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248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81B9DA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7B2A9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1DBB6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198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5ABEC8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</w:tr>
      <w:tr w:rsidR="008960ED" w:rsidRPr="008960ED" w14:paraId="3E5DD53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ED4878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4AA-B46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A5F16A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CF43C9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D4.0H7.0G2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60C52A5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6F75D3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AC01DF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4A406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96A28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BE6552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</w:tr>
      <w:tr w:rsidR="008960ED" w:rsidRPr="008960ED" w14:paraId="580ED61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0CA931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4AA-B49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6791AC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F059DE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D4.0H7.0G3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586D38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06D8F2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198B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1BFA9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696D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8AC60E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0D2E9FC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37E51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4AA-B52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75D11D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882B84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D4.0H7.0G4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9E36A3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46E4FD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6FABE9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6F1AA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5F149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3A507F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87EDC2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0B3D54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4AA-B54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E0AE68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33AB70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D4.5H7.0G1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E8CC6F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9BA8EE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50940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FE857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3061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D1C79F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</w:tr>
      <w:tr w:rsidR="008960ED" w:rsidRPr="008960ED" w14:paraId="575C16B3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5CFC61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4AA-B56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EEE391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411FD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D4.5H7.0G2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138F94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1BF87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AC3C5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928C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360F7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2FCCD4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</w:tr>
      <w:tr w:rsidR="008960ED" w:rsidRPr="008960ED" w14:paraId="5E62775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2DFBF2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4AA-D01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CB5D54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6C3B38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CCBFF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924953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7DFC9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50B00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7E08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B08098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</w:tr>
      <w:tr w:rsidR="008960ED" w:rsidRPr="008960ED" w14:paraId="108EF61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288BD6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4AA-D03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2D7549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9D3F5F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39044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097093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D4965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B9C79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2B619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04CE23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0E22123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7841E0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4AA-D17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28109E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B65931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D4.0H8.5G1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2C8F80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2E116F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03BC2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2B2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710AE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CBB07A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</w:tr>
      <w:tr w:rsidR="008960ED" w:rsidRPr="008960ED" w14:paraId="59DD5FD2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21EC2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4AA-D19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C6D46A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73CF84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D5.0H8.5G1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190E3D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267773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6543F9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190EF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6055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7B730F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20AF02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CB1E61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4AA-E01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FD3C76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A96BC1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3B9FB2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0E496E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C7DFB7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245B5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D02B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E3067C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9A6BC0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8AACE9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4AA-E17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BC393C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909F45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D4.0H8.5G1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DF08C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0420FE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168EC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5082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B144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393D6D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CBCD572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88D11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4AA-J03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7C9D95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5A48A3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D2.25H3.3G3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45854F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BC0B63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B1C1D9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A75AF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59389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CDC5BD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</w:t>
            </w:r>
          </w:p>
        </w:tc>
      </w:tr>
      <w:tr w:rsidR="008960ED" w:rsidRPr="008960ED" w14:paraId="51085D2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3555E0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4AA-L01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D05877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Ti0Base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282BA8C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DF73A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007FC6A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F513F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0BCB0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8270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C7F0C5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031333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8EADC2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4AA-L02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50C95B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Ti0Base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ED772C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A5A2CA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06FFB1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300042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AB6C5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67ECD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EF6E16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4C5AC0E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A85701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4AA-L03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C2ABA6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Ti0Base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E3F337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D4.0H4.0G1.5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9A6B29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B1E8B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DD1C14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F10B0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40C88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45A041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73A7E0C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0A7A87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4AA-M02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AF61CA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Straight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EB5A9C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A3E135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A792D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5C21EF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2AE25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3AF48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3C4E59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D0BF3D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A677B8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4AA-M03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EFBA5D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Straight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71700B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883B99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6072828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407791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BD830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599B2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AA23D0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DCFE5B7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E9523D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4AA-P01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A8DC30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Premilled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80CDF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D10.0H20.0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76A93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EB4670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546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9E24040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C7D1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CF786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396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D4AE8B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150</w:t>
            </w:r>
          </w:p>
        </w:tc>
      </w:tr>
      <w:tr w:rsidR="008960ED" w:rsidRPr="008960ED" w14:paraId="1D05643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BAC80E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4AA-P02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3DA45E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Premilled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7B8B86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D10.0H20.0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48779E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C5C39C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922781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65E58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23E1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58F142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86C87B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2E2DE2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4AA-T02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471A39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17° 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69E73E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7D17C1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A93A03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C76D1A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559B7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399C4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D2D92F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3</w:t>
            </w:r>
          </w:p>
        </w:tc>
      </w:tr>
      <w:tr w:rsidR="008960ED" w:rsidRPr="008960ED" w14:paraId="49879CA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69E695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4AA-T03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63C18D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17° 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A9252C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A7DEE8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C33F2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FDE995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D752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7404C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3E8155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3EE4ED4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291515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4AA-U02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4BE94F1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30° Angled Abutment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08B135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27109F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597B55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81409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B47D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4FA91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117AA5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</w:t>
            </w:r>
          </w:p>
        </w:tc>
      </w:tr>
      <w:tr w:rsidR="008960ED" w:rsidRPr="008960ED" w14:paraId="652631A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852EDA9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6AA-001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007453A6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Implant Analog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9B9C65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6FA086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1219A9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1339CE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17C0F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524BE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63688A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40236945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54CE271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6AA-016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197B0A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Impression Coping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63622D2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D4.5H10.0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86AE32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798E23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F2A9D9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ED56C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26890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D6393A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1ABCCF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98A577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6AA-024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3B4AD4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Impression Post0Open Tray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0BCF7B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D4.0H10.8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C78BD6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2F0673D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59759D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5DAF2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1500D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BCD651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7550298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6E20C1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6AA-025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8F7E18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Impression Post0Open Tray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8947B0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D5.0H10.8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33F58E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041C48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61DFEA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BF5E1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89FAF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F6CADD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3904933B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35148A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6AA-030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05BFFE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Impression Post0Close Tray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4765D8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D4.0H10.5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BEFA90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433BA5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7FBAB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2B2A5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0525D9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989DD8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</w:t>
            </w:r>
          </w:p>
        </w:tc>
      </w:tr>
      <w:tr w:rsidR="008960ED" w:rsidRPr="008960ED" w14:paraId="3501084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F911CC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6AA-044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7D097F5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Housing Retainer with O0ring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0671B6C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D5.5L2.1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E93F0F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C8F77B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6F06E5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C6B9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BAF9E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A128E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4</w:t>
            </w:r>
          </w:p>
        </w:tc>
      </w:tr>
      <w:tr w:rsidR="008960ED" w:rsidRPr="008960ED" w14:paraId="0D644CE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3A7C6B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6AA-059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68021E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Impression Post0Open Tray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CA2055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D5.0H10.8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3EB4CE8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3964C42D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9C6BAB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F65D3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63EE0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1AFB94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254434EE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BE7583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6AA-081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53114F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Implant Analog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6FD5A4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07C87B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46F6D5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1C2981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51A35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F50E0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B2854A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6FEA2341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4AF5305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6AA-083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510C86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ScanBody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FE3D162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1E4738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43083C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43BD6D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AE9BE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9FA88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F1266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2EED2D6F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4576BAE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6AA-084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28CA9774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ScanBody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F20FB2D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2F50FCD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5100719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9126B26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A55A9B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91E94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4AF94D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01DBD249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BF4B970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6AA-089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567AEDC7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Digital Analog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500E14E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4DD04A6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4AC2F57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44F718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C2403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25B24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23622A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47F7697A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91EF2CA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6AA-090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63551908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Digital Analog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2AE3D18" w14:textId="77777777" w:rsidR="008960ED" w:rsidRPr="008960ED" w:rsidRDefault="008960ED" w:rsidP="008960E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016A9EDC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725D08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62C765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C4D1E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B667B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7B57933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10AA75E0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9963FE3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BSMUAL480000A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41DEE1D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Analog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B4491BF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7098239A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79AB54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528E851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65338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75D207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29071B2E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  <w:tr w:rsidR="008960ED" w:rsidRPr="008960ED" w14:paraId="5559FFA6" w14:textId="77777777" w:rsidTr="008960ED">
        <w:trPr>
          <w:trHeight w:val="255"/>
        </w:trPr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678D4C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BSMUIT48000NA</w:t>
            </w:r>
          </w:p>
        </w:tc>
        <w:tc>
          <w:tcPr>
            <w:tcW w:w="2993" w:type="dxa"/>
            <w:shd w:val="clear" w:color="auto" w:fill="auto"/>
            <w:noWrap/>
            <w:vAlign w:val="bottom"/>
            <w:hideMark/>
          </w:tcPr>
          <w:p w14:paraId="14871422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Multi0Unit Impression Coping Transfer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D1C275B" w14:textId="77777777" w:rsidR="008960ED" w:rsidRPr="008960ED" w:rsidRDefault="008960ED" w:rsidP="008960ED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780" w:type="dxa"/>
            <w:shd w:val="clear" w:color="auto" w:fill="auto"/>
            <w:noWrap/>
            <w:vAlign w:val="bottom"/>
            <w:hideMark/>
          </w:tcPr>
          <w:p w14:paraId="5C1EA11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488" w:type="dxa"/>
            <w:shd w:val="clear" w:color="auto" w:fill="auto"/>
            <w:noWrap/>
            <w:vAlign w:val="center"/>
            <w:hideMark/>
          </w:tcPr>
          <w:p w14:paraId="1E165FFF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B6D8A68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63B0A5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7C5CE4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1048472" w14:textId="77777777" w:rsidR="008960ED" w:rsidRPr="008960ED" w:rsidRDefault="008960ED" w:rsidP="008960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8960ED">
              <w:rPr>
                <w:rFonts w:ascii="Arial" w:hAnsi="Arial" w:cs="Arial"/>
                <w:sz w:val="20"/>
                <w:szCs w:val="20"/>
                <w:lang w:eastAsia="zh-TW"/>
              </w:rPr>
              <w:t>0</w:t>
            </w:r>
          </w:p>
        </w:tc>
      </w:tr>
    </w:tbl>
    <w:p w14:paraId="3AF55685" w14:textId="77777777" w:rsidR="00C91DE9" w:rsidRPr="00C91DE9" w:rsidRDefault="00C91DE9" w:rsidP="00C91DE9">
      <w:pPr>
        <w:spacing w:before="240" w:after="240" w:line="240" w:lineRule="auto"/>
        <w:rPr>
          <w:rFonts w:hint="eastAsia"/>
          <w:b/>
          <w:bCs/>
          <w:sz w:val="24"/>
          <w:szCs w:val="24"/>
          <w:lang w:eastAsia="zh-TW"/>
        </w:rPr>
      </w:pPr>
    </w:p>
    <w:p w14:paraId="73FE6009" w14:textId="0BF3B16B" w:rsidR="00405750" w:rsidRPr="00405750" w:rsidRDefault="00405750" w:rsidP="00BC6565">
      <w:pPr>
        <w:pStyle w:val="af2"/>
        <w:numPr>
          <w:ilvl w:val="0"/>
          <w:numId w:val="29"/>
        </w:numPr>
        <w:spacing w:before="240" w:after="240" w:line="240" w:lineRule="auto"/>
        <w:rPr>
          <w:b/>
          <w:bCs/>
          <w:sz w:val="24"/>
          <w:szCs w:val="24"/>
          <w:lang w:eastAsia="zh-TW"/>
        </w:rPr>
      </w:pPr>
      <w:r w:rsidRPr="00A570A2">
        <w:rPr>
          <w:rFonts w:ascii="微軟正黑體" w:eastAsia="微軟正黑體" w:hAnsi="微軟正黑體" w:cs="Arial" w:hint="eastAsia"/>
          <w:b/>
          <w:bCs/>
          <w:sz w:val="20"/>
          <w:szCs w:val="20"/>
          <w:lang w:eastAsia="zh-TW"/>
        </w:rPr>
        <w:t>Worldwide</w:t>
      </w:r>
    </w:p>
    <w:tbl>
      <w:tblPr>
        <w:tblW w:w="12862" w:type="dxa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5"/>
        <w:gridCol w:w="2693"/>
        <w:gridCol w:w="1560"/>
        <w:gridCol w:w="992"/>
        <w:gridCol w:w="1559"/>
        <w:gridCol w:w="1385"/>
        <w:gridCol w:w="992"/>
        <w:gridCol w:w="992"/>
        <w:gridCol w:w="884"/>
      </w:tblGrid>
      <w:tr w:rsidR="00C91DE9" w:rsidRPr="00C91DE9" w14:paraId="1945FAF5" w14:textId="77777777" w:rsidTr="008960ED">
        <w:trPr>
          <w:trHeight w:val="255"/>
          <w:tblHeader/>
        </w:trPr>
        <w:tc>
          <w:tcPr>
            <w:tcW w:w="1805" w:type="dxa"/>
            <w:shd w:val="clear" w:color="000000" w:fill="FDE9D9"/>
            <w:noWrap/>
            <w:hideMark/>
          </w:tcPr>
          <w:p w14:paraId="253635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Model </w:t>
            </w:r>
          </w:p>
        </w:tc>
        <w:tc>
          <w:tcPr>
            <w:tcW w:w="2693" w:type="dxa"/>
            <w:shd w:val="clear" w:color="000000" w:fill="FDE9D9"/>
            <w:noWrap/>
            <w:hideMark/>
          </w:tcPr>
          <w:p w14:paraId="2B9FF8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Product Name </w:t>
            </w:r>
          </w:p>
        </w:tc>
        <w:tc>
          <w:tcPr>
            <w:tcW w:w="1560" w:type="dxa"/>
            <w:shd w:val="clear" w:color="000000" w:fill="FDE9D9"/>
            <w:noWrap/>
            <w:hideMark/>
          </w:tcPr>
          <w:p w14:paraId="33128F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Specification </w:t>
            </w:r>
          </w:p>
        </w:tc>
        <w:tc>
          <w:tcPr>
            <w:tcW w:w="992" w:type="dxa"/>
            <w:shd w:val="clear" w:color="000000" w:fill="FDE9D9"/>
            <w:noWrap/>
            <w:hideMark/>
          </w:tcPr>
          <w:p w14:paraId="6A137A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Class </w:t>
            </w:r>
          </w:p>
        </w:tc>
        <w:tc>
          <w:tcPr>
            <w:tcW w:w="1559" w:type="dxa"/>
            <w:shd w:val="clear" w:color="000000" w:fill="FDE9D9"/>
            <w:noWrap/>
            <w:hideMark/>
          </w:tcPr>
          <w:p w14:paraId="084950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 Total Number of devices </w:t>
            </w:r>
          </w:p>
        </w:tc>
        <w:tc>
          <w:tcPr>
            <w:tcW w:w="1385" w:type="dxa"/>
            <w:shd w:val="clear" w:color="000000" w:fill="FDE9D9"/>
            <w:noWrap/>
            <w:vAlign w:val="center"/>
            <w:hideMark/>
          </w:tcPr>
          <w:p w14:paraId="7F9C19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>2025</w:t>
            </w:r>
          </w:p>
        </w:tc>
        <w:tc>
          <w:tcPr>
            <w:tcW w:w="992" w:type="dxa"/>
            <w:shd w:val="clear" w:color="000000" w:fill="FDE9D9"/>
            <w:noWrap/>
            <w:vAlign w:val="center"/>
            <w:hideMark/>
          </w:tcPr>
          <w:p w14:paraId="22912C22" w14:textId="77777777" w:rsidR="00C91DE9" w:rsidRPr="00C91DE9" w:rsidRDefault="00C91DE9" w:rsidP="008960ED">
            <w:pPr>
              <w:tabs>
                <w:tab w:val="left" w:pos="1389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2024 </w:t>
            </w:r>
          </w:p>
        </w:tc>
        <w:tc>
          <w:tcPr>
            <w:tcW w:w="992" w:type="dxa"/>
            <w:shd w:val="clear" w:color="000000" w:fill="FDE9D9"/>
            <w:noWrap/>
            <w:vAlign w:val="center"/>
            <w:hideMark/>
          </w:tcPr>
          <w:p w14:paraId="3656CF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2023 </w:t>
            </w:r>
          </w:p>
        </w:tc>
        <w:tc>
          <w:tcPr>
            <w:tcW w:w="884" w:type="dxa"/>
            <w:shd w:val="clear" w:color="000000" w:fill="FDE9D9"/>
            <w:noWrap/>
            <w:vAlign w:val="center"/>
            <w:hideMark/>
          </w:tcPr>
          <w:p w14:paraId="3B67D4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</w:pPr>
            <w:r w:rsidRPr="00C91DE9">
              <w:rPr>
                <w:rFonts w:ascii="Arial" w:hAnsi="Arial" w:cs="Arial"/>
                <w:b/>
                <w:bCs/>
                <w:sz w:val="18"/>
                <w:szCs w:val="18"/>
                <w:lang w:eastAsia="zh-TW"/>
              </w:rPr>
              <w:t xml:space="preserve">2022 </w:t>
            </w:r>
          </w:p>
        </w:tc>
      </w:tr>
      <w:tr w:rsidR="008960ED" w:rsidRPr="00C91DE9" w14:paraId="41CBB12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CB957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6B3D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Bone Type Implant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615D2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Ø3.3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3ADC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173D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DAD8B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D142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1F5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6911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198 </w:t>
            </w:r>
          </w:p>
        </w:tc>
      </w:tr>
      <w:tr w:rsidR="008960ED" w:rsidRPr="00C91DE9" w14:paraId="507605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5881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73DF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C5FA0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Ø3.3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A728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C080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1288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1C4E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039C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A3C0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1B54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420 </w:t>
            </w:r>
          </w:p>
        </w:tc>
      </w:tr>
      <w:tr w:rsidR="008960ED" w:rsidRPr="00C91DE9" w14:paraId="09AEBCB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AC823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01ADF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7B5D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Ø3.3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C0EA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EB49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1081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56BAB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A1A7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4B5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CCC5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268 </w:t>
            </w:r>
          </w:p>
        </w:tc>
      </w:tr>
      <w:tr w:rsidR="008960ED" w:rsidRPr="00C91DE9" w14:paraId="5812138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8B5E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B245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14B7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Ø3.3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CD8F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0B4A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3C11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663F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99BC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8DBEC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</w:tr>
      <w:tr w:rsidR="008960ED" w:rsidRPr="00C91DE9" w14:paraId="08F00D0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8465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2F48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0927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Ø4.1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3C84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AC90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696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2BD6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D45A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A8DB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0124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195 </w:t>
            </w:r>
          </w:p>
        </w:tc>
      </w:tr>
      <w:tr w:rsidR="008960ED" w:rsidRPr="00C91DE9" w14:paraId="17127CF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C3077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6EA8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4A3A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Ø4.1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BC0D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D503B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2061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0389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BBFE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1E6D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4996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424 </w:t>
            </w:r>
          </w:p>
        </w:tc>
      </w:tr>
      <w:tr w:rsidR="008960ED" w:rsidRPr="00C91DE9" w14:paraId="10908BE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50A9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8C45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0624F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Ø4.1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96EE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74FF6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1260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1B0BC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4AF3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7BE1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D960D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230 </w:t>
            </w:r>
          </w:p>
        </w:tc>
      </w:tr>
      <w:tr w:rsidR="008960ED" w:rsidRPr="00C91DE9" w14:paraId="759AA4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5474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05A9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3699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Ø4.1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B451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AC7E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7A2B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E0F8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97C8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F6E4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</w:tr>
      <w:tr w:rsidR="008960ED" w:rsidRPr="00C91DE9" w14:paraId="3167BCC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9ED1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E85F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B486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Ø4.8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9E64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89EB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1145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0B9B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6AC2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C784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4385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263 </w:t>
            </w:r>
          </w:p>
        </w:tc>
      </w:tr>
      <w:tr w:rsidR="008960ED" w:rsidRPr="00C91DE9" w14:paraId="58AB6A9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3C110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B530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22568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Ø4.8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3802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FC89C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2638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3BAE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9B2C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1354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E9D6E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402 </w:t>
            </w:r>
          </w:p>
        </w:tc>
      </w:tr>
      <w:tr w:rsidR="008960ED" w:rsidRPr="00C91DE9" w14:paraId="43D9B04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3240B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D44A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4A0C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Ø4.8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DA1D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CBC72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1167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480CC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24A4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B91C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8E8D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182 </w:t>
            </w:r>
          </w:p>
        </w:tc>
      </w:tr>
      <w:tr w:rsidR="008960ED" w:rsidRPr="00C91DE9" w14:paraId="1933499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14D05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C80C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8730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Ø4.8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4D19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8DA3A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0A9D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5855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A4F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508C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</w:tr>
      <w:tr w:rsidR="008960ED" w:rsidRPr="00C91DE9" w14:paraId="053C126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9AB1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9FC7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C721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Ø5.5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5B26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F3E5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594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8C753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D4FF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5DBB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FBF0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142 </w:t>
            </w:r>
          </w:p>
        </w:tc>
      </w:tr>
      <w:tr w:rsidR="008960ED" w:rsidRPr="00C91DE9" w14:paraId="633BE37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C9BB7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D273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96D7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Ø5.5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C524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720C7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8B9D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2A37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8F9F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0EF9B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178 </w:t>
            </w:r>
          </w:p>
        </w:tc>
      </w:tr>
      <w:tr w:rsidR="008960ED" w:rsidRPr="00C91DE9" w14:paraId="0CFE9A5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B937A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CB46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6876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Ø5.5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9302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4E3BF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317C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8D7D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142D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1DBD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93 </w:t>
            </w:r>
          </w:p>
        </w:tc>
      </w:tr>
      <w:tr w:rsidR="008960ED" w:rsidRPr="00C91DE9" w14:paraId="62F105A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7450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2EF48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76702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Ø5.5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D802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E9A6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A124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F837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691B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451D8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27FD75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37213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7389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Bone Type Implant Plus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D7D05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Ø3.5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5768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594E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13222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5379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5A51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0056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330 </w:t>
            </w:r>
          </w:p>
        </w:tc>
      </w:tr>
      <w:tr w:rsidR="008960ED" w:rsidRPr="00C91DE9" w14:paraId="749179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18C53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624C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925BE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Ø3.5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FBD3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2FE00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5565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207A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FB4A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374D8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883 </w:t>
            </w:r>
          </w:p>
        </w:tc>
      </w:tr>
      <w:tr w:rsidR="008960ED" w:rsidRPr="00C91DE9" w14:paraId="6CEE94B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BDC4A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3309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A0789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Ø3.5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3277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11E28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1103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03FA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AD2D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C7D6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8A6F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352 </w:t>
            </w:r>
          </w:p>
        </w:tc>
      </w:tr>
      <w:tr w:rsidR="008960ED" w:rsidRPr="00C91DE9" w14:paraId="4D7C207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CCC4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A19B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3E9A7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Ø3.5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BB7B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74A0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4765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1FF0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4EC0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735FE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88 </w:t>
            </w:r>
          </w:p>
        </w:tc>
      </w:tr>
      <w:tr w:rsidR="008960ED" w:rsidRPr="00C91DE9" w14:paraId="5C01925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F544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4264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F0323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Ø4.0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7894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E59A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1082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6B2D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AAFA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5F7B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FF1C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456 </w:t>
            </w:r>
          </w:p>
        </w:tc>
      </w:tr>
      <w:tr w:rsidR="008960ED" w:rsidRPr="00C91DE9" w14:paraId="5871053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358A6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01A0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86E10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Ø4.0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8EB4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A686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2831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17AD3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0416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DA4C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B936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1152 </w:t>
            </w:r>
          </w:p>
        </w:tc>
      </w:tr>
      <w:tr w:rsidR="008960ED" w:rsidRPr="00C91DE9" w14:paraId="6ABBB7E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E2FE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3933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77D7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Ø4.0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881C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2CB19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1137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A6CC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0746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339E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F6116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459 </w:t>
            </w:r>
          </w:p>
        </w:tc>
      </w:tr>
      <w:tr w:rsidR="008960ED" w:rsidRPr="00C91DE9" w14:paraId="0F18F53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8C25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823C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68F9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Ø4.0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4387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A317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B69F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1BEC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455E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53B3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79 </w:t>
            </w:r>
          </w:p>
        </w:tc>
      </w:tr>
      <w:tr w:rsidR="008960ED" w:rsidRPr="00C91DE9" w14:paraId="5916BF5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84D5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F93C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95C8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Ø4.5 × 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4005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2DBC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1073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A6B8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EE99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7E87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1140B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395 </w:t>
            </w:r>
          </w:p>
        </w:tc>
      </w:tr>
      <w:tr w:rsidR="008960ED" w:rsidRPr="00C91DE9" w14:paraId="1871547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B792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7911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B273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Ø4.5 × 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0659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A1BF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4CE7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60A6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CD12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85679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749 </w:t>
            </w:r>
          </w:p>
        </w:tc>
      </w:tr>
      <w:tr w:rsidR="008960ED" w:rsidRPr="00C91DE9" w14:paraId="439221D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EC2D1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F359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BA9A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Ø4.5 × 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C788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C13E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767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28C9D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8215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8E3A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5F3C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258 </w:t>
            </w:r>
          </w:p>
        </w:tc>
      </w:tr>
      <w:tr w:rsidR="008960ED" w:rsidRPr="00C91DE9" w14:paraId="2D1F9E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281D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1AA-028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FBCC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Bone Type Implant Plus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7E263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Ø4.5 × 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0B88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C8492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4F9E8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602B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8155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B036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 </w:t>
            </w:r>
          </w:p>
        </w:tc>
      </w:tr>
      <w:tr w:rsidR="008960ED" w:rsidRPr="00C91DE9" w14:paraId="1D5F5BE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FD86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1D92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9676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D4.8H6.2G0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4FE2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C9E43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8467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9585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3771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FDD8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7EC7FA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55C8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0C9F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B5C3C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D4.8H7.2G1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9120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96C6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15A42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AA58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1896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537C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9FDE2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EA885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7DDE9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D1A8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D4.8H8.2G2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2A54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03D2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BAE1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6072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09E4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C8EB6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D49A79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E1EA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FD16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4B84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D6.0H6.2G0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3611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D461F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6248A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D111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A6BF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D02BE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</w:tr>
      <w:tr w:rsidR="008960ED" w:rsidRPr="00C91DE9" w14:paraId="23965B9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AE4B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9367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070E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D6.0H6.7G0.5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B1B9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2AE0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F383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0174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E79C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7806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7065D5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A4387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C300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EC2BC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D6.0H7.2G1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5742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A431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0D82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5557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0A96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4BE7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66 </w:t>
            </w:r>
          </w:p>
        </w:tc>
      </w:tr>
      <w:tr w:rsidR="008960ED" w:rsidRPr="00C91DE9" w14:paraId="3C1CDAF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3762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D002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BFBAE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D6.0H8.2G2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54F1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2D3B5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EDB33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630A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87A6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311C7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</w:tr>
      <w:tr w:rsidR="008960ED" w:rsidRPr="00C91DE9" w14:paraId="0961A2D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0845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6A21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4A6A4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D3.3H5.5G0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12E7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8442E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ACC4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ECCD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9670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16561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618337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1B0B5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3FF1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72D3C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D3.3H6.0G0.5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7F1C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06A14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09FF2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2E6B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EC9E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E8E59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9F3A63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97A36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837B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298E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D3.3H6.5G1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42F5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DBCC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508C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1EF8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2AC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D86DD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BAE5E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3C80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25CC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1F71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4E11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709C9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9686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BBD1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5B81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9524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</w:tr>
      <w:tr w:rsidR="008960ED" w:rsidRPr="00C91DE9" w14:paraId="4A66F2C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B6706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70575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D3FA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D5.0H6.0G0.5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3077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67E7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43702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6B5D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013B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4440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228E81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A7D7E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6757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685CC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D5.0H6.5G1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07EE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656A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AB66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7CEA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3C21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8D9AF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91 </w:t>
            </w:r>
          </w:p>
        </w:tc>
      </w:tr>
      <w:tr w:rsidR="008960ED" w:rsidRPr="00C91DE9" w14:paraId="04A083E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5D60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5B32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Membrane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0ADDF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611A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43CD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D33E3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B2C7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8D2D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1487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</w:tr>
      <w:tr w:rsidR="008960ED" w:rsidRPr="00C91DE9" w14:paraId="1921FA3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F166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1AA-119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E7A3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 Abutment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72A9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E561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7E939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800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443D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F4B4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BD2D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80A4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430 </w:t>
            </w:r>
          </w:p>
        </w:tc>
      </w:tr>
      <w:tr w:rsidR="008960ED" w:rsidRPr="00C91DE9" w14:paraId="35EFC1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788B6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D3A7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C5A9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 H3.0 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01E2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15018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8BD03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331E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1389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8511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BAB104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EA13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07CE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A79F7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D4.5 H5.0 G2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1B13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C4F4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7DEB3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8DA6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3B9F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863E7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F78881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C9BB2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2B3C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BFF2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 H7.0 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D73C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4BE6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DFD4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DF65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4FA5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5920F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22D541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E0930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9B170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CE79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H3.0 G1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2B16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078D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D666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3874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E5FE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368AF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03B7C7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FEEF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2504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28F4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H5.0 G2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3FEB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E3155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5B10D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5D6C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2ADD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8375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432AE7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235D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D5BA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A548C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H7.0 G3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9E9B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7BDCD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7298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53D4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F928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59AF1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0C112A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75B83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CB5D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DC50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H3.0 G1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0C3C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7E67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45DA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DE8D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F289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92BF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9DF3EF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F6A2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B6D5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21D35F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H5.0 G2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ABAF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6E18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BDAD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C857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C3DB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CB1B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AF77F3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47FF9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9946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3907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 H7.0 G3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E1C3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5196E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BC3D8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5FD6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C363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C790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09F48B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3D81F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2AEB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AAA50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D6.0 H3.0 G1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D836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AEB4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845AB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C2ED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1C34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09EB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C69C7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9B52D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A281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4353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D6.0 H5.0 G2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EFC4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3F7E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F17F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BEE8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F5EA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34C4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5DA8C0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128FB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3849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5887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D6.0 H7.0 G3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5D3B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C63A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B1C4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D611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5B0F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868C1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DEDA87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C3A7F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4A4D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9EA0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 H3.0 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8BB3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7836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CC0F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83DA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6E36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393D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B480B8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165B1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454F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1277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 H5.0 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7BC3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0F95D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7729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6E1A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0A17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2374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B61499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5EECC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18E1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8187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 H7.0 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28E1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565FB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7B53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2EF6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AB4E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4EC61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85F1D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E500C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F8A5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E8A6A7" w14:textId="77777777" w:rsidR="00C91DE9" w:rsidRPr="00C91DE9" w:rsidRDefault="00C91DE9" w:rsidP="00C91DE9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zh-TW"/>
              </w:rPr>
            </w:pPr>
            <w:r w:rsidRPr="00C91DE9">
              <w:rPr>
                <w:rFonts w:cs="Calibri"/>
                <w:color w:val="000000"/>
                <w:sz w:val="24"/>
                <w:szCs w:val="24"/>
                <w:lang w:eastAsia="zh-TW"/>
              </w:rPr>
              <w:t>D5.0H2.0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4E07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48A05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10C7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C56B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ADAB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59E63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0D160B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EF1D3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1AA-220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40A6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Healing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6521F5A" w14:textId="77777777" w:rsidR="00C91DE9" w:rsidRPr="00C91DE9" w:rsidRDefault="00C91DE9" w:rsidP="00C91DE9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zh-TW"/>
              </w:rPr>
            </w:pPr>
            <w:r w:rsidRPr="00C91DE9">
              <w:rPr>
                <w:rFonts w:cs="Calibri"/>
                <w:color w:val="000000"/>
                <w:sz w:val="24"/>
                <w:szCs w:val="24"/>
                <w:lang w:eastAsia="zh-TW"/>
              </w:rPr>
              <w:t>D6.0H2.0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89C6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9C20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93F4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0EE7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939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08747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841072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781A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9F9D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7448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FC67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149D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DF52E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F3F4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EC15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0977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86 </w:t>
            </w:r>
          </w:p>
        </w:tc>
      </w:tr>
      <w:tr w:rsidR="008960ED" w:rsidRPr="00C91DE9" w14:paraId="520B6D7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1BC65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8202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96A2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F1E9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90D9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E5FD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42F0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06DB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19F6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112 </w:t>
            </w:r>
          </w:p>
        </w:tc>
      </w:tr>
      <w:tr w:rsidR="008960ED" w:rsidRPr="00C91DE9" w14:paraId="14C25B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B7392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B8AC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6BC18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173C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7093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E91D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134A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2204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9232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</w:tr>
      <w:tr w:rsidR="008960ED" w:rsidRPr="00C91DE9" w14:paraId="7B21717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3072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9D49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163A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D8D0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BF35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82B4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5A5D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B01C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4A0E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</w:tr>
      <w:tr w:rsidR="008960ED" w:rsidRPr="00C91DE9" w14:paraId="52D83D0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D0AB6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0ED9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7BE98B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F6D3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12D5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2834F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983D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8746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1AB47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101 </w:t>
            </w:r>
          </w:p>
        </w:tc>
      </w:tr>
      <w:tr w:rsidR="008960ED" w:rsidRPr="00C91DE9" w14:paraId="11AEF80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AA48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A591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DE57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D832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E1AAC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4ACB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729E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2C0C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D565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</w:tr>
      <w:tr w:rsidR="008960ED" w:rsidRPr="00C91DE9" w14:paraId="42E6C3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06D47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64C2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8930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1200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AB4E9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95D5C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C116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8FDD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227B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123 </w:t>
            </w:r>
          </w:p>
        </w:tc>
      </w:tr>
      <w:tr w:rsidR="008960ED" w:rsidRPr="00C91DE9" w14:paraId="2FC4E20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E3B5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A8F4A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BF7F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88EF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63D4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0E699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9041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316D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93E8D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186 </w:t>
            </w:r>
          </w:p>
        </w:tc>
      </w:tr>
      <w:tr w:rsidR="008960ED" w:rsidRPr="00C91DE9" w14:paraId="13CB16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F20B0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1E91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BB3EE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680A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5511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DA035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3850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72DF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E329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59681F9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13B48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6019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AF9E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5FE3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09621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A9777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CDF2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D771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3424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</w:tr>
      <w:tr w:rsidR="008960ED" w:rsidRPr="00C91DE9" w14:paraId="5A639D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A915B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6FD6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97055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B5CB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3D8A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E8B3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47D3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94A4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8903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</w:tr>
      <w:tr w:rsidR="008960ED" w:rsidRPr="00C91DE9" w14:paraId="6865D9F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9188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358A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0B495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086F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A5DC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1ACB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09F3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DC03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74A1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2819856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667A0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82BC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7371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E7F7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0D1E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156A8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92DA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CEB9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B552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89 </w:t>
            </w:r>
          </w:p>
        </w:tc>
      </w:tr>
      <w:tr w:rsidR="008960ED" w:rsidRPr="00C91DE9" w14:paraId="508063C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1FA1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875A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1B9ED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EB82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A043E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E7EF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ECC0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9361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9189E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115 </w:t>
            </w:r>
          </w:p>
        </w:tc>
      </w:tr>
      <w:tr w:rsidR="008960ED" w:rsidRPr="00C91DE9" w14:paraId="4905AFB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8084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72F5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3D36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6E19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BC773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941A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C498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087B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A7080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</w:tr>
      <w:tr w:rsidR="008960ED" w:rsidRPr="00C91DE9" w14:paraId="6D77981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33AA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1BC7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C6C3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3B9F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72E8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408A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1D10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02E6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5510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161 </w:t>
            </w:r>
          </w:p>
        </w:tc>
      </w:tr>
      <w:tr w:rsidR="008960ED" w:rsidRPr="00C91DE9" w14:paraId="159AC4A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0134A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21ED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9F70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AAE3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4E262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BF8D6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54D6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C630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3594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</w:tr>
      <w:tr w:rsidR="008960ED" w:rsidRPr="00C91DE9" w14:paraId="5391F4E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D782E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92AAA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A8E5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8BEC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F46A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E94BA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B27C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57B8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C5352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</w:tr>
      <w:tr w:rsidR="008960ED" w:rsidRPr="00C91DE9" w14:paraId="6A8742D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16D6F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67E20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257AB8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5BD9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C5D2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17A6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5745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155D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B52C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 </w:t>
            </w:r>
          </w:p>
        </w:tc>
      </w:tr>
      <w:tr w:rsidR="008960ED" w:rsidRPr="00C91DE9" w14:paraId="6A86356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1D59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FA95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3645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0EAD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2825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C2BC1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B302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68BA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B6FF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536FA3B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BC14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6869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97931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F234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E2F0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3FC5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8795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8750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23EE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</w:tr>
      <w:tr w:rsidR="008960ED" w:rsidRPr="00C91DE9" w14:paraId="07AEE2D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CE872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7037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16DA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CDEF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7A8C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A6CDA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139F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E288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8ADF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87 </w:t>
            </w:r>
          </w:p>
        </w:tc>
      </w:tr>
      <w:tr w:rsidR="008960ED" w:rsidRPr="00C91DE9" w14:paraId="52437A2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B420C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E3B1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0EF8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58C6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2D00A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3A5F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77C1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4C33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6EF1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42C6334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1B2AD8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1AA-324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B6AD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Healing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138D1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BBA1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27D7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7B59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19C4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8709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873EF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1BC6846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A9E8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4A9D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Round Bur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76AD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DA66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A3C9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87C14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3C0C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A68E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5BE97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</w:tr>
      <w:tr w:rsidR="008960ED" w:rsidRPr="00C91DE9" w14:paraId="3B213C2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D256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3F33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Guide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4AFB3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8201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752E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75E8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53D7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7094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EBD3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BFA37E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0D2D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9E6F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Guide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A168B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F868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C520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86E9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AB50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4A04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58B4C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9966D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3F79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1C62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Guide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0ADD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E74B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E363E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1FC67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1FEA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6F0D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96819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46AF91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AE652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E691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Guide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5ECD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F1B5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ED46E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8D6F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EA89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B71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F801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47805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E2770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FCAC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080A7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A1E8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6E47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AECA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AB6D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89BA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6CCA8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5A34CA4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711A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1134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255F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BD01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9E766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4979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D02A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EC8E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1BEB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53BCE5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4151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E156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9D176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CA5D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83E7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61B0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AC66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DC6D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50CC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1981D7D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BF1C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C58D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BD667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4E4E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37C7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E2B4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3E96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1FB2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01F7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45F43F6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54195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0077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CFE10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CC21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2715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16985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3A92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213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76E1A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6D58262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3088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DECD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47056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ADEC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53E5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A183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3587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AEEF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91DF5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596D86E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9BD3D5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E777B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9E989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5BCF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0402C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EC0E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E874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CF9C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9B114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255C3F9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DC98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CE29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Final Drill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0EE4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6159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5C36E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57408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8795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7131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477DC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5248C5B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0134A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4E34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F393F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56F5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2110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8C1D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4ACA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4D87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630F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</w:tr>
      <w:tr w:rsidR="008960ED" w:rsidRPr="00C91DE9" w14:paraId="4EADEB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D533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37D0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426C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4D86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62116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5EC3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8D5E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7098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A17F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</w:tr>
      <w:tr w:rsidR="008960ED" w:rsidRPr="00C91DE9" w14:paraId="1E57EC1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12980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237C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Counter Sink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59B6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B03E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5F4B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EEBE3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701D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1D92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98C2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</w:tr>
      <w:tr w:rsidR="008960ED" w:rsidRPr="00C91DE9" w14:paraId="346FCF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E0929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9C9D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5372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/D3.3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68C0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49B88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E139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5873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43E8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83500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</w:tr>
      <w:tr w:rsidR="008960ED" w:rsidRPr="00C91DE9" w14:paraId="7775C9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079EF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F418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F6936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5099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2215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B9F6D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3787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A3E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2110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</w:tr>
      <w:tr w:rsidR="008960ED" w:rsidRPr="00C91DE9" w14:paraId="02A4447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CCB1C8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115D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4477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BB13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CEF93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EBBE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FC69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5F6C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E1EF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3E73206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E357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9C0F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0730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CEB3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C897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85B9D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BE5A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A4FB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4349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</w:tr>
      <w:tr w:rsidR="008960ED" w:rsidRPr="00C91DE9" w14:paraId="47BDDC6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1ADFA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5FF7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A518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B152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BCE9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6021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FB82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D08B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7BDC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691B03B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BCD1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B663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074D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36E7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5811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49E15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BB8D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35D2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D57C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1195741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69FA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C40E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7304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72D3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235B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68A1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F6F9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E134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A157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5F4C451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92DB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F740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97913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E549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531A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E2EE8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AD3A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AD25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880C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0E24E71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02F41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5A2E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6AE4E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0791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5562F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7546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20A9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108D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0D2A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4859B6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C22E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8779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4B0F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9DF8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596B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8A3D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743A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FBCE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223B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3FE62A0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B61A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2C1E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9EA2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DD6C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8589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0B22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3090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193B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FCA2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1559A85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E749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014F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6143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646F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210F0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DB64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B09D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86D6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2D6CB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2277FBD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B9C3E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3AA-029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06D7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83D0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2.0-HP-S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ED74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9A54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7B2EB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FB90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ECB9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AA622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</w:tr>
      <w:tr w:rsidR="008960ED" w:rsidRPr="00C91DE9" w14:paraId="187004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006501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3C21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E0274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4F3E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B0AB8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556F3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CE46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6902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6A023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</w:tr>
      <w:tr w:rsidR="008960ED" w:rsidRPr="00C91DE9" w14:paraId="4711F4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60CB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5D27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D443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2.5-HP-S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257B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0156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5584A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1E71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FBCB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B007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3AD352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6DA77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18E0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Implant Driver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370A68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B0E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0086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335F6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4FEF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B2E4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F136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</w:tr>
      <w:tr w:rsidR="008960ED" w:rsidRPr="00C91DE9" w14:paraId="338FF66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0DB6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1783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1277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1.25-HP-S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89E5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62738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9AFF5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6AD9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31F8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C16D9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DD1DF0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EC64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CF94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Torque Ratchet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77CF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10-40 Ncm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5DFA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0672D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14C08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F443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DA39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ED68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42FD8A9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66645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2432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Drill Extender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DA0EB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7377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B2D2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837DE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543B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84D3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6B46E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</w:tr>
      <w:tr w:rsidR="008960ED" w:rsidRPr="00C91DE9" w14:paraId="1DBE249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3BA9C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1D0A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Lindemann Drill (Pilot Drill)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A1D68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D2.0×L14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3FAB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A071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420D4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8456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EE31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EF55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</w:tr>
      <w:tr w:rsidR="008960ED" w:rsidRPr="00C91DE9" w14:paraId="4295D62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28E10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0B2E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Lance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B12F5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D1.8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5D9E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92A6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80717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2D12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2F3F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B5AC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05F60BA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9454A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3AA-039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46AF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CBBBD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2.0-RT-L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5706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A9012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212E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0A8B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8591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A1C2C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</w:tr>
      <w:tr w:rsidR="008960ED" w:rsidRPr="00C91DE9" w14:paraId="02AB5DD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28B1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2779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C6BD2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2.5-RT-L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86A7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D02E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C9B4E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264D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656A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A7CE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</w:tr>
      <w:tr w:rsidR="008960ED" w:rsidRPr="00C91DE9" w14:paraId="536F880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33B36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B592C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CB8E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1.25-HP-L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1DE8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77431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FA58B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D599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7DA4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409B4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</w:tr>
      <w:tr w:rsidR="008960ED" w:rsidRPr="00C91DE9" w14:paraId="6EAC2B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C30F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46A9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7D6DD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FB6F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E60E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4CA4B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B246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41B8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54622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</w:tr>
      <w:tr w:rsidR="008960ED" w:rsidRPr="00C91DE9" w14:paraId="7CCE84D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E08B9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AEE9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2EA7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1.25-RT-L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D070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70CC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58BF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C0A5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A0CC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4E128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66 </w:t>
            </w:r>
          </w:p>
        </w:tc>
      </w:tr>
      <w:tr w:rsidR="008960ED" w:rsidRPr="00C91DE9" w14:paraId="06EDCF8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9CBCF5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DE8B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Depth Gauge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6889B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CFF4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DA37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8989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7D1E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19C9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D5C3F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69F4BD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C3FCE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D493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Handpiece Adapter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419138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0F5E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9A55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C471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5570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D6CC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81BF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0FCF3FE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2C23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4CAE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CFA5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 /SD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04EF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5680F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38E1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3F21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FDA8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4922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654436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D2BF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03E2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1027F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 /SD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D9CC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94A1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0F66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E1C4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498A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5ECF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A46358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AA93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EFEB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2259D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 /RD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074A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ACE5C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9C2E1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5E34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1FF5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1943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A05984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27FD1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9455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98F0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 /RD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4FE2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BF8C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18E73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EB5A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0712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A5FD8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715981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3B00A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90A6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6369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Hex-HP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CA2D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3B5C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6881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30AB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2DA6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25878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3AE837E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27835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B5A2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B1910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A628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7C8B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50ED5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1A15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C0B1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F542A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71F8A4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9B632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AAE3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Paralleling Pin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F8E4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D2.0-D2.8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54BE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02D44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39CF6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B0D2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9499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C094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 </w:t>
            </w:r>
          </w:p>
        </w:tc>
      </w:tr>
      <w:tr w:rsidR="008960ED" w:rsidRPr="00C91DE9" w14:paraId="7C4904C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0837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568E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1A604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Hex-RT-L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0351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4C79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3D4FF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5969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2966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3F81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105356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84A59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6338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72E7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2.0-HP-L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34FA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7126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DD4EC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8DF5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FDE4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34670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</w:tr>
      <w:tr w:rsidR="008960ED" w:rsidRPr="00C91DE9" w14:paraId="2D92FE8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234A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DBB7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42AC5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2.5-HP-L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F03B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635C8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693F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B6F0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2E17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5540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</w:tr>
      <w:tr w:rsidR="008960ED" w:rsidRPr="00C91DE9" w14:paraId="46BBBF5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3BA3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0D03A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Drill Extender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530D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44E7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77519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6E32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8936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F43A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8671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58ABD07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BA94A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3AA-065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9CB43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B9C0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291B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F15C9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E20C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11E1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04BA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80FE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</w:tr>
      <w:tr w:rsidR="008960ED" w:rsidRPr="00C91DE9" w14:paraId="0BC64DC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26A31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3AA-066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0C83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2E5D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C738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CC87C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63DF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7C45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8CD0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32ACB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</w:tr>
      <w:tr w:rsidR="008960ED" w:rsidRPr="00C91DE9" w14:paraId="5D613AA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1A16D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3AA-067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E475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7DED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1A78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9EB0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1F787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0545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4483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7180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</w:tr>
      <w:tr w:rsidR="008960ED" w:rsidRPr="00C91DE9" w14:paraId="05B5899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148E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3AA-071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A06A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E1577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9F8D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03C9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5A07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CBF7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ED40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7C398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4BD320A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06BA5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3AA-072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BB8B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Try-in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DE20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9318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33266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A60A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E3E2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84DE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84C8D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FD8AB1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D99333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3AA-085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4E78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Torque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26FF2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AD61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58947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8E73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EA8C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BF5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872D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B0460E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2830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3AA-086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DA74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Torque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DA4C0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85F4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20B80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E4800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4D8E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6A99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A286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11D776B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2070F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3AA-087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E122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Core Tool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EF2AC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CDC2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6BD50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CFB9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0B74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F7F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37FC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67F7EA3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1F0E77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EBF2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BE57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3517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7DB28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A089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CAE7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0EDA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DAA4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ADE49A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CE0AF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B976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02E9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/L11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D43C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3418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89E38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DE12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E77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0BFD8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543A7F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CBB67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75D4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F6DC3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/L13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DEA7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8BA6A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29CF1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D6A8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15A5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88D06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2CBBCD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F8FED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9FAC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B9AF9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71E8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E827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4FD9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675F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B5E0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75F8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98396D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D194D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B041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AD84D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/L11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0FE8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5274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E55ED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8CC0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CF0F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5A517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915B3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3F09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3AA-095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5727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B81F7A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D3.3/4.0 /L13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0600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55BA6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81EC1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F47C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54E2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77B1D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977B1C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90DE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C1EF8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B0F70A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2.0-HP-EL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608E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5159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EE15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AAE4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1191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C0727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CC2ED1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EB3E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C341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B211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2.5-HP-EL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489F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260E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10903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E0BB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621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CF4C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8E2909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0DFB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75175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0C47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2.0-RT-EL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1C37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88FC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459AE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808C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9B59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B975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0104F41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6D272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7DDE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1D83D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2.5-RT-EL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C8B7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2240B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BCE7F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F70D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CF02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3AA8D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2B16B0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1449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64FE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903E3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1.25-RT-SS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AF96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3AFE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5509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471D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EB1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EFFB4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1995551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B6416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AD07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DF6F3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1.25-RT-M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DBC0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A7C1A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61AE0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1295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EB6D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DC75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</w:tr>
      <w:tr w:rsidR="008960ED" w:rsidRPr="00C91DE9" w14:paraId="32BFE55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ED60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A709A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C298D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1.25-RT-EL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2284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422B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95F5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F4BC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0271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8CEDB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61580F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6CD8C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8F15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Stopper for Drill Holder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A499A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D2.0/2.8 /3.3×16.2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C9C1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1517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39FC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968E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F45C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89AF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6C939E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20280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0645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AB8A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DC52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594F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34560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828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E789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19CC8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4DC19DA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0BE36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3C69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9E4C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EFC0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C303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5A1B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D7A2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8FAB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C5C9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2E3CB69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C9DF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7D84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3DF5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F67E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A6978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3403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7560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FCE1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A70A3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4300849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A35CA4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9EA0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88AE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91AD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9B284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8A0D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428E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7045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2336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69E3487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EA523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5FFF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D54D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15E3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B8EF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7D9CC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756D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E962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8734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48B1A8C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5F83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3AA-189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486F4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BE1E9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D37D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71F1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4422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FB7C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F4E3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5CD1B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17EC554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A396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D49A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F46B8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175B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1EE9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E5AC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05B2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AE30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E838E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6344228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9010D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E384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6919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0672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5B7D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FB40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D6C5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6CD4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60E72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03295F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7EE83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4987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E115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1583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D6FD5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6810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4437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11F1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6DB0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6899581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534E4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2011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3F66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5C76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4675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0776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5850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07C6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65150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6517FFA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D5C1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694B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8B316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F423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FEE3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5B87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7B93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CBEE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76D0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7A045E3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4B7725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AAA1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9030E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629E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36F52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B652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929C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8D65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82A5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6A5E56C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A01F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F0EC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C086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02CE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5AAE6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8525D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D930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225E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67FA8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06448F8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03323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D7438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145DD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6143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E6FAE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8286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80F9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F8B3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10EF7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00AFC9E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42AF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4C93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C8AC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90A3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0D746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AD0D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EE0A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16C6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C013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14EF67C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E197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3AA-199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8101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730DB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6510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2618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80BC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C61D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5F59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8F4DD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59C0998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6C51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3AA-203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7E5A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Path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56A5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D3.5xL5 /SD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04C8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48790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ADE4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1EB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C50F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0152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044B86C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CE22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3AA-204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10BE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Path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62C2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D3.5xL11 /SD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D74E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F791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5A6F1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9C7C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5390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6D0D3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B72A96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7D51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3AA-206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BA44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Path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D5873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D3.5xL11 /RD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B093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1085C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C173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727E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72F4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1EFA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38F34CD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8DA04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3AA-224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E2D7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Screw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65F3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2EDB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B0CC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9132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4EAE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7E21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E7CE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46A7B76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D739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3AA-225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D456E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Tap Driver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1711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FD67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6E88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7EDF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62F5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75CE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57AE4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A2DB55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B34CA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4C84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Abutment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99281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8E76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6F6D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5C61D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68AF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1F80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958C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EE7A0A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691AA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434A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Bone Flattening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99387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B80D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DF0F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E5FC7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84B3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EE98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4F8D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A18F6A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70A43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DC32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Drill Tube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D86CE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D2.0/D5.3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A21F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A4EC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2362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7547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4675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0461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731173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B9FB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FA80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Drill Tube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40EAA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D2.5/D5.3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A11A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7D36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B302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7FD8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98F9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9B33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622293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9951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D090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3F7C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9936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BCCB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6CB47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7E19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A12A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8F034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AFBBEE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8C81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4852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A1B7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16B5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374B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66D3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DDE9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5832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38907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BAE26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D6549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780E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3C009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45BC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527E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D152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5D0B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9367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4EE79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1CED99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3181F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6BFE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0017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/D2.8-14mm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83CB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1F82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1DFCA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6BD0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213F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69994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F24C2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2381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1DCA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F024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B4C2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88822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9B303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A68D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828A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066A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63E6D54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56D1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BE0E5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38C7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3D92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3804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11DD2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26BC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098D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8734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BCDEE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9042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648B4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23F6B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031F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D90E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01F1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96A5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48C8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403F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002490C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36E2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AD83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A375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/D3.3-14mm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E81D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5BD31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2EDA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8629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E6A9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05FF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31210F9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D3D5A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B81E9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47A74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D564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717D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5D625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5AFD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B0F0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06A6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67E16D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60038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7328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EED6E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A617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E0F9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4D60E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0487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DC9B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3507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16D7C61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4021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5530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2A54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/D4.0-12mm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FBBF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FB10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C1E6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AF6A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A705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8831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73CCE9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D825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1F6B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17A8E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ø5.5 Implant D4.0-14mm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CCBB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2F04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8CEAA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77A3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CCB1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2BC92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E02EA1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CDB7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1855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5A455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2.0-HP-S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6F78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7BBC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F3BA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55FD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DB5F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D888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221D035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DA70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1A04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2BE9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AFCA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FBE6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CF99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2DAB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2B96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2FD5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5166DD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E15AA3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2F23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B7559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2.5-HP-S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F6A6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649F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34A9F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DF37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7276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2A14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0D280C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3FDC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E869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D1241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2.5-RT-S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5B63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D01D4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3AF6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02F2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2167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856D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27E8532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A43A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5893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Driver-Non 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300B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2.0-RT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36C3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E502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796B3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6924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A578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1828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C59379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6CA43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8D55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Implant Driver-Non Stopper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1235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2.5-RT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9E04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310EA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AF4ED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487C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D54D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022B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794707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B67D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ED72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44ABC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D2.0-8mm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35EC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B923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A3C5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DD15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9FB9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996CD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2A7149C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EF2E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E21E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BC078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D2.0-10mm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D86D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FFBF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C6CF2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9A8E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60B2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AEC9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7208D16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72793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51C7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50F0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D2.0-12mm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2B96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3F09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04C86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CD0F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D6E6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26404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13C9BD0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75575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93C0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3AFF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D2.0-14mm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61D5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5286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ECEC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2E2D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9C2F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DDDF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6E845B4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D6603F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B32B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Point Straight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8718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CB14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CBD5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D855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4799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CB3A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79B5E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D413CE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6AE1D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3AA-N29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B1F4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Point Straight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F46F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78A8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D7D4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AF8A3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9242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FD64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1142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04712F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AC9B2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D375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95A5A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3EF5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5A44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14A6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549A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C585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9C4D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77F4CA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1AEBD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B0A2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E65F2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102C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92E1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0E88E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B755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5BAF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7B5B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FB2F67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AB8A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E13B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Sleeve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A696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EA0A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19D8B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FD79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3B5D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7C00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35C4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</w:tr>
      <w:tr w:rsidR="008960ED" w:rsidRPr="00C91DE9" w14:paraId="7CA8050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A70F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1B9E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9836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Φ3.3/3.5/4.1 Implant /D3.3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65F9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21DC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0C40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1044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2697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7838C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D37F32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D4F9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7224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AE051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Φ4.0/4.8 Implant /D4.0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B62E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22CB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3E10A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6733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226E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FBF6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25558F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7839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4F0F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Tissue Punch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CFF211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A4F1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CA0C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E4FBD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213B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FD5A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78CDF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1534A1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4245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790C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Sleeve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AD1B8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985C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20F74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5F9F0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7F9D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D794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5C76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2C57D20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F36BA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99DF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Sleeve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187DA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Anchor Pin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99C3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2F8FE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5554B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3E86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A99A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8701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4E89055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020B5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E2A5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Anchor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E9F1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L18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D041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615E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835C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7024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3B46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0BA3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1C475B6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99E50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7178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Anchor Pin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241F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L20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C7C1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764FF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9B24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CD3E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D601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1413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CF3540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89B1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616DE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Profile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C294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C710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DC1A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03E3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4905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6F66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EB0BA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9FEA57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DEB5F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B396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Taps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99E36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Φ4.5/5.5 Implant /D4.7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9041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A23E7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835B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6CA3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D0B2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B6202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432B478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1F160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9C18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Lance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76D74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25F4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34BA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5DF93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3500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4ED2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DB32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4EBA3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6514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CAFE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Counter Sink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8C1F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97DD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2000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B67F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3C98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B680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C639F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8920B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EFDC4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6441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Counter Sink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921E6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9479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F088A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C6FC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C4D5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3CFF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10AB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E4F6CE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5C862F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8956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Initial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DA85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D2.0-5mm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524A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7F059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9CB5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E72E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FDD2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7A34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3D166A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12C7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8D4E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0793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ø3.3/3.5/4.1 Implant D2.8-5mm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A619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3818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0530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2BEF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909C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6DF3C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333063F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00AB8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436B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8CFB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ø4.8 Implant D3.3-5mm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A7F2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16C8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526BD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514D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0926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10F2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19FF4E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77A8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3AA-N60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8B62A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BIOnavi Final Drill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536F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for Ø4.5/5.5 Implant D4.0-5mm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F08B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21C2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1278E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82CF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6C29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81B8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6F270F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82FA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C20D3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81D9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79AB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AF49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9FC6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9358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C407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6DDE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</w:tr>
      <w:tr w:rsidR="008960ED" w:rsidRPr="00C91DE9" w14:paraId="7B22902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DE3B7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0C1CC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B9FA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CDEC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0099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91856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AF42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9E05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531A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</w:tr>
      <w:tr w:rsidR="008960ED" w:rsidRPr="00C91DE9" w14:paraId="33587B1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00AA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8DF00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3EB2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53F1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6E7E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E8E1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2C13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F3EF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B2AC8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</w:tr>
      <w:tr w:rsidR="008960ED" w:rsidRPr="00C91DE9" w14:paraId="602DBA2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4769A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24A4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D695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32EF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5104A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0FA6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7069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9DA4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CF2E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EEA8F7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4AEB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28CB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2370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953E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9D07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2F28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4155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6A9F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6FF3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72CAFFF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78FAF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4A38B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06FE8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2A08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8B17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1DE9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9A34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D2F0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59F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34658E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0CB7C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6D8B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A98A6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2B74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727B5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95910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CF97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EDFF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7D5C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0CAA6E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CE84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CB18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8725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C488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4AD8C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0F6A9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CFE7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EAB5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3EA8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1FCB3F0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71B0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7DBA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6981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A51D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A74AE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54F9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A0B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9A0D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0667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6278BE0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33D12A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00A1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4829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6C9B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8A840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C7EB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B29A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CE70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D1BE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60F5A0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D1DEC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F597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BC973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6EA3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90AF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A4AC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85ED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F1FD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9743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6A2F7A2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FD44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4994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1DE8D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F40C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A9FE2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C791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225A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F446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4AA8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3252803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6D74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21A9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A7BE39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D78B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11901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7592A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CD24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0FED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51DC6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FB521D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20CCFE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90FE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6D36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CF65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7E32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6A70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58DF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8940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E8782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1DA34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DF49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16C0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D96EE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7F60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39ECE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5985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5E57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45B5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64436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0EBBA6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2704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F18A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758DE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6C13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8291F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CA5D1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6733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3B09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D71F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DEF87D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5B3E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6C99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A5A6D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229F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D4F5C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A265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20DD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E6EA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AE11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3FC4B1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3B7D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54318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AFBD3E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FD9E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BF6D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CF6A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337F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B763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6A4A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66ADC4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7CD09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FACE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E065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B173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A904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B3131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4E9C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E0FB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1842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728621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368A9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316D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47F6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C104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ED0A7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5B577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C822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EA59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69E2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7C41ACA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34865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7BE15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8073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E3F4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1FBF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D0864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0EEA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463D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BD1E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0E4A16C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E8A1D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A40B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75AAC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A348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29D9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9418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69DC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3BB5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C0C4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828AB3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57CBB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302B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D0F90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1744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CAA0A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258D8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7606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DEAD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BF26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26FFB2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3C7A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212D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E945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13DE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5484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6351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2E7D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9244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575B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BA7CE4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D03F5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EDCC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CDE9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76A7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152D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08811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0ED9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BFBB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963C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05E9BB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FA073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7CA2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6CA2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935F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BB7B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7884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872E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21FA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3A307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16D660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8935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C5A8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EA13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EB70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43E8D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EC4C6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EDA0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3FDE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3E13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B1A216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CEF52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49BC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C1FB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E1DC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2C544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4F251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3AE7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D1A7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0252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5E330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47FBF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4AA-A29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DE23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0201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0C6D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C2E8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F67C0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5E40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D903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79C0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4C36BE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7C001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F4B0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511DCC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4E94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9B62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1F9C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CD45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DF9C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8E64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76A8BC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0F94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CF16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AFCCA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4A15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2207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794B8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7018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67CF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8B3B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5AD4DA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8269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0DA3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955D0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25E0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41A2C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19FA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A2FE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03F7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947E1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AC3AA7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4881E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0664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51DE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DF11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A036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15EDD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6EB4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13FA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A7EBA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BD869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6F65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8885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80D9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0B0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2DD8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D620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A8BA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0B1D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7C7D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1D75BE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86458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B36B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A2C7E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0388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99CE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998CE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437A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C9DD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30A9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4D527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ED48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089D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89AD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DEB5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2DE0B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5FFD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8B8D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C34E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FA054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DC1BD4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51BF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2CFF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8461B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8B29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9C26C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2C3CC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92DE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8024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4048D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BDD477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864C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23DF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4752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43FD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60D6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2395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36AB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64A2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CB35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A12FBB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30C135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4AA-A39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500D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726FB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83AC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897A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827EA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552F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1E11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8B0A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D3631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54FE7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6018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8B1A4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7C2A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6426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03085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8D87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9C7C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603D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05910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0D56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CF45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9E00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73F2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2203A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7E24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4CCB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2C9E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2D7EA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AB67B6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3D7E2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1F6F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CF2F5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CC6A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2EDB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A553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889E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3EB9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4C93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AB7CE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A869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E7C3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E52A2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3F22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82A9B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ADEE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935A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065C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1EE1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94A655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6C783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4C01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E989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4D58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656A3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4CA31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DD8F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E46C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2E96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213F30C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61E9D6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8A9B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37EE7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7ACA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AA52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1A77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6319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E101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D0058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5718A6E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3E5F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D87C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1BF73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E789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78313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A8519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2A22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6E17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0772D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0CE513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C85A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3315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C1A1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69A9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19EB7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EBB9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3669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880B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62050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2A7F90B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0DB9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969C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0618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E3FD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1827F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656F9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B0AC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DA7F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4970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7129B32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DFA6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FADD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2038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12D6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B580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D22BC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965E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BFAA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0EFD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013F4E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CA91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2C4F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BEF29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26D2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9753E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DF64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1590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4970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C6740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D12A0C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A6FD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51A7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99A2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FF24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1776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2103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967F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A07D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2F8C7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2F5B1FE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ADED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897C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8324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18FA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5B8E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47D5F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D258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8DA2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9EB3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2F9FC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E2FE0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379B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6576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8442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FFCB1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20C0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81D4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D0B5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BE6A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1EA1AEC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B511C6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BB23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4584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EAD3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7B958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743A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E3CF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90C6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2190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12044DC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BADB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8DAF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800A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2D95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BB18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29AEF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DB5A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251D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FA36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</w:tr>
      <w:tr w:rsidR="008960ED" w:rsidRPr="00C91DE9" w14:paraId="083F6FA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A2883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4655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402B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DC0A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47939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9C31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29E2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F3A9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3C1AE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6BF86F1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4AB63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1C20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20EF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963F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90F9C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E429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0D6A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B252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72405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</w:tr>
      <w:tr w:rsidR="008960ED" w:rsidRPr="00C91DE9" w14:paraId="7569968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CAA6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5E06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B2C0A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9BE4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EAA78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D2DC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63EF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F193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2B3C3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DD8BF9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BFD98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0839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39E44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C0DE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7168A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C879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E11C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0DD7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40779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A05D64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3A98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4AA-A60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FD7E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EDA8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63C5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8E40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58F3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7140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B97F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6CBF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0584A2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F99F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4AA-A74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5C95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Solid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DE24D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BECE76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0371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20D7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ED88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A47F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5C0EE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554EF0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523E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32DE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A0F9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9C3D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F55B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D63D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FF03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2965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28F5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111 </w:t>
            </w:r>
          </w:p>
        </w:tc>
      </w:tr>
      <w:tr w:rsidR="008960ED" w:rsidRPr="00C91DE9" w14:paraId="0C3E475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6330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3DC0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A01F3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EF48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BE8B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5EE54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3174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3E5F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F215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159 </w:t>
            </w:r>
          </w:p>
        </w:tc>
      </w:tr>
      <w:tr w:rsidR="008960ED" w:rsidRPr="00C91DE9" w14:paraId="2A97D45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4365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9E1A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76A0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FE2E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53DD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5623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9C1B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CE19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2B526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110 </w:t>
            </w:r>
          </w:p>
        </w:tc>
      </w:tr>
      <w:tr w:rsidR="008960ED" w:rsidRPr="00C91DE9" w14:paraId="09DF9EC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DB8FB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97E9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ADA4F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2B92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A0C3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6C34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165C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D9ED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985B7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</w:tr>
      <w:tr w:rsidR="008960ED" w:rsidRPr="00C91DE9" w14:paraId="3FB2D9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D9EF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BCAA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9D528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6CF3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B7EC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E623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F675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163A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DCDEA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</w:tr>
      <w:tr w:rsidR="008960ED" w:rsidRPr="00C91DE9" w14:paraId="017CF74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4769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9C41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E90ED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F63A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34D8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B7123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5D78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DE62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883C0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164 </w:t>
            </w:r>
          </w:p>
        </w:tc>
      </w:tr>
      <w:tr w:rsidR="008960ED" w:rsidRPr="00C91DE9" w14:paraId="6AA4412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225F2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CE03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7247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36BF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C6CDB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71F75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EB9A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98A2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9B29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</w:tr>
      <w:tr w:rsidR="008960ED" w:rsidRPr="00C91DE9" w14:paraId="347DE5D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63C5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AE5D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5685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4953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1FE7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8FE8E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9F44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1AA6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5EF8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102 </w:t>
            </w:r>
          </w:p>
        </w:tc>
      </w:tr>
      <w:tr w:rsidR="008960ED" w:rsidRPr="00C91DE9" w14:paraId="599AFE2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E841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33179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1DF6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966C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1BF61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0FC6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48BF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E155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29FDA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193 </w:t>
            </w:r>
          </w:p>
        </w:tc>
      </w:tr>
      <w:tr w:rsidR="008960ED" w:rsidRPr="00C91DE9" w14:paraId="44C42E6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A1644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6177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38F2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BDE8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C9642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B747B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A28E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4EF9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D393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146 </w:t>
            </w:r>
          </w:p>
        </w:tc>
      </w:tr>
      <w:tr w:rsidR="008960ED" w:rsidRPr="00C91DE9" w14:paraId="1D46A7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53401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1B0F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427A4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E118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669D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C63A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BD89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B40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CC36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92 </w:t>
            </w:r>
          </w:p>
        </w:tc>
      </w:tr>
      <w:tr w:rsidR="008960ED" w:rsidRPr="00C91DE9" w14:paraId="2E485BB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95975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DBF8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E248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030D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22C1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6C0C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30BB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9B89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0058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126 </w:t>
            </w:r>
          </w:p>
        </w:tc>
      </w:tr>
      <w:tr w:rsidR="008960ED" w:rsidRPr="00C91DE9" w14:paraId="020A740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F42C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56C9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7536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B71C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BF71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3783F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2538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F71C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0DBC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81 </w:t>
            </w:r>
          </w:p>
        </w:tc>
      </w:tr>
      <w:tr w:rsidR="008960ED" w:rsidRPr="00C91DE9" w14:paraId="1BE8BE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61247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461A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A656D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372C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FB92A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9232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B82F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09AC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2314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</w:tr>
      <w:tr w:rsidR="008960ED" w:rsidRPr="00C91DE9" w14:paraId="4B01FE9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ADA21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3705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E55B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F96C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2D101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3132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7017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42F2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565B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86 </w:t>
            </w:r>
          </w:p>
        </w:tc>
      </w:tr>
      <w:tr w:rsidR="008960ED" w:rsidRPr="00C91DE9" w14:paraId="464B928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68FE7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A495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127A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E092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64BD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C930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4FD9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5380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7F6B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</w:tr>
      <w:tr w:rsidR="008960ED" w:rsidRPr="00C91DE9" w14:paraId="5DC5B21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40D8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C52E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A712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87D8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772A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A4A1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C31B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FC5A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A3928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71E51E7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44DDB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D73C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439D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0A60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3708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50BA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063B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149A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47AB1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85 </w:t>
            </w:r>
          </w:p>
        </w:tc>
      </w:tr>
      <w:tr w:rsidR="008960ED" w:rsidRPr="00C91DE9" w14:paraId="2D78D5D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DCDE6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0773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BD69E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9AFF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4A92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3EF70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3CA6B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97D3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9998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</w:tr>
      <w:tr w:rsidR="008960ED" w:rsidRPr="00C91DE9" w14:paraId="3B09341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B0E0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A6C2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7706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4D33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B128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36AB6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DAA3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CD9A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AFB6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2CF7664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B1FEA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82D7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090B15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F050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5BFF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55DB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C0E5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3600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BFB1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 </w:t>
            </w:r>
          </w:p>
        </w:tc>
      </w:tr>
      <w:tr w:rsidR="008960ED" w:rsidRPr="00C91DE9" w14:paraId="7D2E773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A1AD0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BC1A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54863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ACEB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C9F4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7AA55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A649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5445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605F2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146 </w:t>
            </w:r>
          </w:p>
        </w:tc>
      </w:tr>
      <w:tr w:rsidR="008960ED" w:rsidRPr="00C91DE9" w14:paraId="3F1829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9FD4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B8ED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17495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93DE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3D7C8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2CEE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B9D5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41FA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0426B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23B443F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F330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A8C2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2DF6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497D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5F91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5BEA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47D3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984C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BBF5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</w:tr>
      <w:tr w:rsidR="008960ED" w:rsidRPr="00C91DE9" w14:paraId="24A5977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A14C8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00B3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F4F5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68C7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CD02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E442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DFEB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78D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7EEF1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</w:tr>
      <w:tr w:rsidR="008960ED" w:rsidRPr="00C91DE9" w14:paraId="4D962F4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B0A2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5C7B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05EB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2080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E30A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0B59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7105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E923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0597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4AA6BF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A0E7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E872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86EC4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84FA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8DFB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5E6C7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797B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8172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0101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</w:tr>
      <w:tr w:rsidR="008960ED" w:rsidRPr="00C91DE9" w14:paraId="52A77FE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0A43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C24D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71300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0551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10F8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2840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4619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4CDF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198F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2E8FD2F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EE3BE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4AA-B29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FCFF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1E116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2075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4549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185C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9F31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35C6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11004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</w:tr>
      <w:tr w:rsidR="008960ED" w:rsidRPr="00C91DE9" w14:paraId="18673C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E9DF6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0A18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75648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24B1B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C1D3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CD8ED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2270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39D4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AAA0A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</w:tr>
      <w:tr w:rsidR="008960ED" w:rsidRPr="00C91DE9" w14:paraId="7BFBFCB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89BF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8BA9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E1BA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C666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50E4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C5A2A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1BBA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C6CF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1CBF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</w:tr>
      <w:tr w:rsidR="008960ED" w:rsidRPr="00C91DE9" w14:paraId="3E28737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D1B61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7E4E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8582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DCBB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0822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1A8E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DD24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BBEC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7ECA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2689BBF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E27B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9BD9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F0AB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F2E7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B406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964AB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088A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BE31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6B82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</w:tr>
      <w:tr w:rsidR="008960ED" w:rsidRPr="00C91DE9" w14:paraId="6B4FA23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FC1F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5399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2DDF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F5E6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8F88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8319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6A7D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6B53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47FF1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</w:tr>
      <w:tr w:rsidR="008960ED" w:rsidRPr="00C91DE9" w14:paraId="5CE0EC0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90FFD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8148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BD3A9D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2823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DE4A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D1D7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3C9A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30D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1CBF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740D59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CBF8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0B06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0714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9A40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B0C9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1DD0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C6B5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2B8B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80DF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64A4899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25C0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473C7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E6D8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0E6B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474B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1B2B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5347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D93C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FC5D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4F220FC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3FBB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052B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6EE3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0BC8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C24FA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1A09B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7F1C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64BB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724D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3579C48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C3D5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4AA-B39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DEAC4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88414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061F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FC94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D493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2D1A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618C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65BF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4CB7CEA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B7617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7492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36D8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2297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18D8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2D79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8BB0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FD8C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0EE6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02130C5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280F5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5904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0415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B55B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84CE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AE03A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438C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7676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CB54B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</w:tr>
      <w:tr w:rsidR="008960ED" w:rsidRPr="00C91DE9" w14:paraId="2869A1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FCD48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667A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6F15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873A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C957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C404E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0353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9C3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84BD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96 </w:t>
            </w:r>
          </w:p>
        </w:tc>
      </w:tr>
      <w:tr w:rsidR="008960ED" w:rsidRPr="00C91DE9" w14:paraId="0789952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75BB6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74D9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1DB8D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BF63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5CB4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947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28C57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0E05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0499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7BDA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307 </w:t>
            </w:r>
          </w:p>
        </w:tc>
      </w:tr>
      <w:tr w:rsidR="008960ED" w:rsidRPr="00C91DE9" w14:paraId="2CF3860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42BCC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595B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2230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B4A7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9998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C7CE3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3D41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F6D9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F070F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</w:tr>
      <w:tr w:rsidR="008960ED" w:rsidRPr="00C91DE9" w14:paraId="30C4004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696F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D9A5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B0D4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C7FC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537C2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2667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5319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F4E0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25BA4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</w:tr>
      <w:tr w:rsidR="008960ED" w:rsidRPr="00C91DE9" w14:paraId="3EA7BD9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A4A60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774C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5CB64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D90D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E603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6163A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C6CC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93A3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E224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226 </w:t>
            </w:r>
          </w:p>
        </w:tc>
      </w:tr>
      <w:tr w:rsidR="008960ED" w:rsidRPr="00C91DE9" w14:paraId="0D76D9A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421821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8912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9932B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06BD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A315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8E06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ABE7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D324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1D70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 </w:t>
            </w:r>
          </w:p>
        </w:tc>
      </w:tr>
      <w:tr w:rsidR="008960ED" w:rsidRPr="00C91DE9" w14:paraId="7AA37F0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89D8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41B7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322F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50DA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DA81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AC4C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EEF9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EE13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6E2C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</w:tr>
      <w:tr w:rsidR="008960ED" w:rsidRPr="00C91DE9" w14:paraId="035C19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D4D97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C91B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408C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69D9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BA7E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A16B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9992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948F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4021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146 </w:t>
            </w:r>
          </w:p>
        </w:tc>
      </w:tr>
      <w:tr w:rsidR="008960ED" w:rsidRPr="00C91DE9" w14:paraId="04BAC2E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4807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44184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6434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3C5B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D92A4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C9D4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EAD0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3C65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90DE2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</w:tr>
      <w:tr w:rsidR="008960ED" w:rsidRPr="00C91DE9" w14:paraId="65D582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BD4D2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9DED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A080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6264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4C076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9FB6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3563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4128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5CEB3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</w:tr>
      <w:tr w:rsidR="008960ED" w:rsidRPr="00C91DE9" w14:paraId="4ADC7B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0750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B1DF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CEAF1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521A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4DB04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149E2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7D3D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A7C1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BC18A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76 </w:t>
            </w:r>
          </w:p>
        </w:tc>
      </w:tr>
      <w:tr w:rsidR="008960ED" w:rsidRPr="00C91DE9" w14:paraId="20E82C3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785B49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6E1E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9916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EEA5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4AE2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CE59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56C6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1CAB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E7A6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 </w:t>
            </w:r>
          </w:p>
        </w:tc>
      </w:tr>
      <w:tr w:rsidR="008960ED" w:rsidRPr="00C91DE9" w14:paraId="18232B1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F50F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6258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8E392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8AD3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1D307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7C4A0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57CE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AB1B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3841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168 </w:t>
            </w:r>
          </w:p>
        </w:tc>
      </w:tr>
      <w:tr w:rsidR="008960ED" w:rsidRPr="00C91DE9" w14:paraId="0015B67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839F0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D0CB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204D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4FF7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C4C5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1EABF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B757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9E3F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2F159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83 </w:t>
            </w:r>
          </w:p>
        </w:tc>
      </w:tr>
      <w:tr w:rsidR="008960ED" w:rsidRPr="00C91DE9" w14:paraId="3E409C3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04F9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D522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88EE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2B9B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EDE4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61B8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029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8E2C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5CE8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185 </w:t>
            </w:r>
          </w:p>
        </w:tc>
      </w:tr>
      <w:tr w:rsidR="008960ED" w:rsidRPr="00C91DE9" w14:paraId="508AD2D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B5BD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208C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DC3B2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AB9C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D961C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D2AD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6779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B493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5906B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86 </w:t>
            </w:r>
          </w:p>
        </w:tc>
      </w:tr>
      <w:tr w:rsidR="008960ED" w:rsidRPr="00C91DE9" w14:paraId="0441444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C6B8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993F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41406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569C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B713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620A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4610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E957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C1B4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</w:tr>
      <w:tr w:rsidR="008960ED" w:rsidRPr="00C91DE9" w14:paraId="536D2B3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E5600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A135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B8D29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79B1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492C3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5DA7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DF20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F55D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0150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 </w:t>
            </w:r>
          </w:p>
        </w:tc>
      </w:tr>
      <w:tr w:rsidR="008960ED" w:rsidRPr="00C91DE9" w14:paraId="6D32E86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1F62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4AA-B60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1F18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0C72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8AAA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7B7F9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EB73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B315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50C3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075AB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</w:tr>
      <w:tr w:rsidR="008960ED" w:rsidRPr="00C91DE9" w14:paraId="4B1A69D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0B9C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4AA-B67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8F14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11CB5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5920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72FD5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12B4C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1A42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6F07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77E1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</w:tr>
      <w:tr w:rsidR="008960ED" w:rsidRPr="00C91DE9" w14:paraId="4AC670E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5C3B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4AA-B68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5C92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60BC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3D0E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D72FF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FC1BE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C65E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28A9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E9D6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764294C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E5BA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4AA-B69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2E2B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547F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B47A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1CE62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5ADEB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2168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BFC7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55CA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44AE7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3527B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56B4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660E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3F95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76122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4620A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35F8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833E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F3F6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6F30B52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934F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68B2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9A13C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9D60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8C79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22C8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733E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2536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4A73F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1B64382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A1D4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57D7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DF0D5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2D2D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F2912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AAEB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07BC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CF65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763D1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5CE8F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CBEA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E43D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2167B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38B1C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C03C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D049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9A1F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B02D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C703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81D86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07459A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9F49D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BE144A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12A7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2BC89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F174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0BE1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D5A6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509C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53F0CFB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56E4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97EE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B883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902D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306B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193B3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5101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B0CE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0103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7AB02AF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5DAD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E315C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C84D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5648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2216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BEB3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F2AD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F7F2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11481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058E8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36D9C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4AA-B77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243D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620F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FB40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9D53C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8DCE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3A85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1D0D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9021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4F756B7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DEE65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C9549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C035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BFEC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EA17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B9956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A4C6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63D5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10D8A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54B88A9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6A78C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CC7E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41DAA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126F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5A97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6958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8469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E001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9C42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659E6E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A8FB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BD80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0706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8386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C4B9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01C9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9808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9663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7548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4FE12B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1FCE1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6499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76E7D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D1CB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698D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604E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A4BD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FE93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734A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1FB66A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22137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6378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25785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87B5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3858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FB5B3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BFD5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6ABC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3BE98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59F33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9EAF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B216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9123F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27ED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CD46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172B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FE7F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7959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5DEE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233E31E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77AEC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D9BD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93A19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E37F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68EE5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0930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98AB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00C6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6DA64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37D2AC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40D2E3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B25F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DF642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52D6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F645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C269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6070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D05D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9E81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74C335F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28FD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942C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8B0D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9C7B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52DB5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585AA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E7E0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AAE3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F763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63AC434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FA8E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3FD7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E3403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85DD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6914C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1D9D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3D85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3FAF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34CD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F6DA5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9D81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70EC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314F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D1F0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12E3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BDA1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DE40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4A20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4C833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49EDD4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666E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B315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56B0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B0D1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73A5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EA5F4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A077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11CC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7DEAC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FE8D68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D9C64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C2D64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A3CF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6C27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378E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169F7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3713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E859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CCAEC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29CD838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7A72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93DF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F4B2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7046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3CE0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701A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A8FA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9740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934B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7A517D6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3C95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463B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5CE6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F79F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4B45F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6BF79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9E53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EB85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45B36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692A84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43F3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E3C8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A048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11C6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FDFE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013CA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3F96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8480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2501D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38DB83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34E1E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E7BC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328D8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F5BF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C9C5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A5B6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4B1F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0E4A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95BD8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2C8E21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E1BA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C81E9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4B6C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90B0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DBCA1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9633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5476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4688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E881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5E8C36C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96DB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73B3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6ADDE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4938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0226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094D3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8F94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504B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7877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1AFAB7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41F01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942F0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DDAD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591F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107F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C0902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A00A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ADAA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830D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BA70E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B52C2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0D33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28065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CA28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0841B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170D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7DC0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5927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83BDD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79C83E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2DA77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1BEA8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00C7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04D5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90CF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77358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170B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26E7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99581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203639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A7D9F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5AA0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FC918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AD0C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D5EE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2FC2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5683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007B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D9681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3A24B0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11B4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515D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583D4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6F6E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EB5E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E86E3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CD5C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6DDB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7DF1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ADEA8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425A3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0EF7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046E2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5EAC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1F2F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07EF5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A513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15F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AF1D7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8CB1EC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AEA81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85AFF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BD64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C6BD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F6585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4BF92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6A2D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5A5B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797D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DCEF36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36838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3BCF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19332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1812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18C10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57211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0393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4C04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7511C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9857AB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5CB1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190B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DED05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0957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67D9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028A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8383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5BA4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FC667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C56262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C0E6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4AA-C32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60C5F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975E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0CC4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8E3AE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1BD32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48EA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54ED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3196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7C6B2A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025D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D6D9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E60CA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38D9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9EC4E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98398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8D24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CE06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E74E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A81D98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C0F3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43D9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0DF3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55CB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78A6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8760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8CBF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94A3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5618D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BA8F2D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28324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4AA-C37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09F0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5904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0D7A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1C04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3E742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F3F7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5E47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E3FE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3927D5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78DB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899C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848ED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C46F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F280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43411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9A17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850D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1584D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B504C1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5DE5FF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149B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4944D7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6C09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C75D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4B07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7388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39A6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8C151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02F7D6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8441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C39E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99DC2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35B5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7798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622DD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8E4C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1873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D097D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</w:tr>
      <w:tr w:rsidR="008960ED" w:rsidRPr="00C91DE9" w14:paraId="303794F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EAAF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63A4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F992C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49A0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8BCA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6D291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1CA2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90AB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91907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</w:tr>
      <w:tr w:rsidR="008960ED" w:rsidRPr="00C91DE9" w14:paraId="328D1CF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5B81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964C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FD090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50C2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74B9B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A8781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917E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9F8D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F405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E9779A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A9D32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B4D0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2ADC4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4F1B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8D269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1B0A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78EC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1008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2E34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19781E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422E5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DE11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75029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63E3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82501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EA495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12A4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2D29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AD0A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78A4E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296F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9D9C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9935B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3A55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E88D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8CF9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562C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F2CD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C19B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77688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E5BB68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75DC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795AF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6AE4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3C7A9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DCE3F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6A45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FBB1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9C436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31100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61404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EC6A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BE37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574C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E2B43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CB26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866D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15D1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811EF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30C8B57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5819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E3A8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CB5D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CED1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93928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D9E7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9359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E4B1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57EE9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87D736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E775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8211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F086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58AE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1F3D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88B38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0EF4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B580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FC3B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62899C7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C178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2C72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28C1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82A6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2BFF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F0F9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9A54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BBA5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B721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39B4AFB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45AE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4F88D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41C4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138A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CAD49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E676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5BC9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46D5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6F2A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65EF1D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C5F0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BB47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B66D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9B8A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1491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14F4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EF12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4C2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0628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AD1AB7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7071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C369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BFC3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A9DB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5C76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28CB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1988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9F37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1605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761D40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AD15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4AA-C60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24A4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D5EC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EC72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EB49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E7CE6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9BAA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EDC5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AF05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7A31E8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1030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4AA-C65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3349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99592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2E7E98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BB74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66485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61ED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E1CA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D1DB4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60B281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D6A3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4AA-C69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54782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Simple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9353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F65633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55A5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AA3C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CE34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CACA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6BDAF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DD7DDE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0D088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0D735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0ECF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33E9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900C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14583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CEF0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F18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6D58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</w:tr>
      <w:tr w:rsidR="008960ED" w:rsidRPr="00C91DE9" w14:paraId="2ECFDD5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682E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C40C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2123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49C6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F434F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4F09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2469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FE71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6334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474FED3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76B22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1974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8A02F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A08E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933C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991F3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2F99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295C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D9CB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152 </w:t>
            </w:r>
          </w:p>
        </w:tc>
      </w:tr>
      <w:tr w:rsidR="008960ED" w:rsidRPr="00C91DE9" w14:paraId="70AA3B1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4B5C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2768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DFAD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1461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DC74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7072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DE0A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514D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70548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</w:tr>
      <w:tr w:rsidR="008960ED" w:rsidRPr="00C91DE9" w14:paraId="3B185A7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DA8F0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171D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C531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F8F8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75D5D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3D813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5E90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E482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7E87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 </w:t>
            </w:r>
          </w:p>
        </w:tc>
      </w:tr>
      <w:tr w:rsidR="008960ED" w:rsidRPr="00C91DE9" w14:paraId="466D326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53D0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66A1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E4B79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8ECD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746C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7A80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ABB1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D6BF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6C0E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</w:tr>
      <w:tr w:rsidR="008960ED" w:rsidRPr="00C91DE9" w14:paraId="3F845A5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6338D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C78F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D48B6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F5B2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CDB68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4D9A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279F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286A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C9A1E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5C3E381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38BC7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5E38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DB1DB8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3ED1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FFF1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CE1D4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8F36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213A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C18C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F762CA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F9A3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079E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5E18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DECA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603EA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37CF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2880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C8A4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62FC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310648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9BE73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0246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53CF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44E7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63F0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11F0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5687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86FA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8347F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19250B5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0543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0BB4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E208D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D78F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5AE53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D2D0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8FA2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4E5D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6177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652D362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D3163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B0A3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5704E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8A53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5BCB0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DDCC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E7CE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E70E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2FBB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9C9BBD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28300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AEB8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7D5BC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B803E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77A4D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046A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72D4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3FA5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B8AC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43C34DF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B3713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E570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F0913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4DEC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8035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8104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8355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78F5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F686A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730C5D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92BA7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08813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F51B2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3A00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82EBE9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452B0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3E6C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CF41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096F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E7CEDA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C7D84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501B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3DEB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770031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4F41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7D77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6766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C98D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4148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580BC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9B600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4E55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62361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51AF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BB99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5F74A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E255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EF82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A67A7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</w:tr>
      <w:tr w:rsidR="008960ED" w:rsidRPr="00C91DE9" w14:paraId="05D5999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C94A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2DDE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BBFB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B5FF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812AB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F43FB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162C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C894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F944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09EC83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7285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7A85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96FEF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4C48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7957E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1CA0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52BA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DB2F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1CB93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</w:tr>
      <w:tr w:rsidR="008960ED" w:rsidRPr="00C91DE9" w14:paraId="7D45C60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17030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12EC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91792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5DA7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F1A9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10F1E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20D7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05F4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7839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7A21765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8CB87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240F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97CC6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C540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4FE4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7F161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2F71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FF4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7C34B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63C7524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0C620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D500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7C6C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61B7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C7ED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CED4E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F648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59E6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DA5A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0A29C6E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0AC55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670A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21BFC4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AAB8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6CD0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7CA5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718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6803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5ABD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5689E17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FC101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4AA-D24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6D47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6BDC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F90E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AFFE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8BCC4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DA39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E228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29AA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27E9B40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9AB8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B7B5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B31A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05BA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CA37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CC22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5706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9286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14D92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3935BA0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AD25B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8C08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33803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F641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028E7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4FC4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40EF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40A7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61A6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4044FB7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2F7C0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B539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5EAA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D1B4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9F729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9F76E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671D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DC6E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7A1A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102 </w:t>
            </w:r>
          </w:p>
        </w:tc>
      </w:tr>
      <w:tr w:rsidR="008960ED" w:rsidRPr="00C91DE9" w14:paraId="3372719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17019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9463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BB60A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ADB3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FBEAB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0CF8A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F912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52F4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843F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271EA53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7B9D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661C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D6CF6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4379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96E5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AF8E0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D106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FBBD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58E82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0BD6B1A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B475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1B4F9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C860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1E1A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DB3D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D4D4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D755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FBEA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254D7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599C9AA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6AF7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AEFF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99C5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2C5D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11A1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6480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941D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4EA4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1675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1C4BD7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E5A4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F5E5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77351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076C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EAD8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57AD2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DC29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2996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6EBF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3CA39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3A528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17CD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44921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A603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ECC2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BE288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A6E0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FB0D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24107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34EEDE7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FF9C4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EE03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506C4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B1AE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831A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6A3B1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D679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FBF3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A73D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3F6593B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AD977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C30A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67AA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F321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5D78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5D25E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8FFD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0067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F98AE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55495A9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6E129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EFBE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67D15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B7EC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60AC2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E220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03D4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F2EB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234F9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5D61DC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263C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F005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FD23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57FA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3CD9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683D1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07CD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45A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FE60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E5BEB7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24136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E527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394B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235A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8458E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F7163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F8DC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273D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D6C49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A10ABA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7646E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DDAE7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D7A5C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4320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C45E1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DB53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2540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2C35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079C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876EEB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95CD0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E687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BD859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D6.0H8.5G4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F3A0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E602F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AFCD1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FAB3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1FA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9321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CD5450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B1270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32AF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B7BF7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D519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35109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D6AF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21C8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081A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DE95E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</w:tr>
      <w:tr w:rsidR="008960ED" w:rsidRPr="00C91DE9" w14:paraId="13040B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CC565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CAF8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4AA8C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CAB5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9612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3EB9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5433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4B31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BE42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</w:tr>
      <w:tr w:rsidR="008960ED" w:rsidRPr="00C91DE9" w14:paraId="5A57F68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D2CA1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33C6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15524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6276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57F3D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3269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0651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5E76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FD45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</w:tr>
      <w:tr w:rsidR="008960ED" w:rsidRPr="00C91DE9" w14:paraId="63688CF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B9A9B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3EDA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74E1E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E1CB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35558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2116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5D13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B809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44844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67EBDB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CF456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B072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01D74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13B0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53E5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08C4D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9719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A6F7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8150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</w:tr>
      <w:tr w:rsidR="008960ED" w:rsidRPr="00C91DE9" w14:paraId="531D4C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E51A6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4AA-E22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6202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25°Angled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10E5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D5.0H8.5G3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51B5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A51C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D48BF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E0EE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1B4D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C7B59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471C63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616E6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9E3A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298F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7AEC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D634C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B2F2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FEEA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8176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19EE0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CD26CF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71836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E7DA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7C95D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0A45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C257B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04B0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EF01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0765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9CF9D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CE07AA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AAF8F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1E5F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1547C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288340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3FF7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30228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E6A4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3D5E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6710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4D9778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ACF82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D202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C3FB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9242AB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F1476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1051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1DDD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C406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2AB7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F01DE9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CB6A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B835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DFB8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C86220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F6969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A0F80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CC3A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E52D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127A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7FE599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C5053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652D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E9AD4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E0F4D1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1C9D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CCDA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F701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FB91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21B9A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0C41EA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BF2A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C4CE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41BB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B19A5F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07BEE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D70E3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CF9B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90AE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29171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8EEE22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D87D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4EB9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120ADA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B2E63E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33794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6501E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B574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374F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E331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714944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66C6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CD04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31F0F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F657D3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940B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8BE8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5608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8CD7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836BD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B5C07C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B8A92F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4AA-F25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34AF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638BEC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FBCE61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2943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0674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AA62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9994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5E55E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5DA25E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4A3F03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42E59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16E9E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C3B4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E0F8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B882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71E7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DC0B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A4A1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</w:tr>
      <w:tr w:rsidR="008960ED" w:rsidRPr="00C91DE9" w14:paraId="1E54F07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ED35D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38071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77428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49B8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D2611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84D7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45C2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3535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A4684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</w:tr>
      <w:tr w:rsidR="008960ED" w:rsidRPr="00C91DE9" w14:paraId="03066A9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9A159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3C29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C001C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4EBA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581F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AAF4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74E1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F9C7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76BB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4D370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32FB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EE85E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794B0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4A1B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C1C9A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06B5A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8D0A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CD0B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4ECB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B679FD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E90C6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0BE1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9DE9A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E266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79642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A9101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E873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9FD0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0B73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83448C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16C303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823C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54737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310B5E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C8E15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1DE8F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25BF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41BA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DA619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BD67B8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D904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8A1A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53097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23B2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890F6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C3DA0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38C3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9F14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E8F3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90 </w:t>
            </w:r>
          </w:p>
        </w:tc>
      </w:tr>
      <w:tr w:rsidR="008960ED" w:rsidRPr="00C91DE9" w14:paraId="6F49F23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E4D5A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99DC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AC0AF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2C72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42326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9311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1A30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BBEF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F273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9E6905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DE6A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AE12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FC718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9C8B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9357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8029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CCA1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6BE7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9A27E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127 </w:t>
            </w:r>
          </w:p>
        </w:tc>
      </w:tr>
      <w:tr w:rsidR="008960ED" w:rsidRPr="00C91DE9" w14:paraId="6E16AA7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D3BBF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3DF5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0047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D634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9EC9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AD95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4FFA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22F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2009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4CFE5D1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9641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4CE4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9D5C3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CA49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600A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7428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2FBA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178D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59D42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6629C3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459C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9121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B2BD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13FE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A276B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54342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4881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9525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CC82C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4BF5064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00F55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4DFF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64E0D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74B1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6D09D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C26C5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6D29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D30C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A3DA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25C997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1FD97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4AA-G22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A214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Temporary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CF86C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5FB9F6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6DF3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513F3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5F31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F813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08DE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27974D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7837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00CD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D573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D4.0H11.0G0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ACFE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A9FA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B01F5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33C3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D779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E515D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77E8305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885158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97D4A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FC6DB9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D4.0H11.0G1.5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E436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071C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BD77E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2AB9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25EA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0B056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784C87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193EBA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C327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3D213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D4.0H11.0G3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320C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41393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E126B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A9CD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4C9A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9DEE8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52F0F7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0C77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3ECE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579CD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D9FA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5FB1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272A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87BA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0DBF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735F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038E313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97139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C420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A2682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6B8F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6CFC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1B48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B7E9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8B7F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09948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EA630A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103C5E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CC19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F9CF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92F0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1A10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019C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E257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4F3D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A028B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0E8F9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8A48A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6C92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3127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C497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FE330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9B73F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02AD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04E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7D31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7343735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BA2E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A7F7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7DCE6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81ABB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9A528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00056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F4B3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9A50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10B0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E805B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DAD4F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BEEC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3954C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D6.0H11.0G0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9ACD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C0EB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60C64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6888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4179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CF4B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935C37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D4D40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B7EC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F2B3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D6.0H11.0G1.5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D287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B61A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241E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AD72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0248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B163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AEA1C7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E9835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52BC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123B0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D6.0H11.0G3.0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31D0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F11F9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A780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EAA8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4E6F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1CE0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826929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252648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E79FC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9EA78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32FF2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16A7C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3C86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07AF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EA8F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49CA3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0B4C6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D379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4AA-H59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F3EB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Shaping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19CE6C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D5.0H11.0G0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4F5D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D524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1DE67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4013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48AA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C507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673D5F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231BE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54E6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923ED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4F74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361F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05434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68A5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06C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12D00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6BBB956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4E51B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5B3B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04DD5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ABD9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D511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C0C32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043A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4834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1312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</w:tr>
      <w:tr w:rsidR="008960ED" w:rsidRPr="00C91DE9" w14:paraId="3A877A2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65F2C5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35E2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40EA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7F81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9005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42C2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364C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0F1B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1B1BC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</w:tr>
      <w:tr w:rsidR="008960ED" w:rsidRPr="00C91DE9" w14:paraId="2850BBD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666F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CBB91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87E9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22B2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165B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BD3F7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DD81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B059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5E0E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266FA0D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C42F5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C7A9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C86D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2E70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5A914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8731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83F7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CD66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E6C7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C6264A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79D4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CC04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D58E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D307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D229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86B3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94C7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B640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D682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047243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BB31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6330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3967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3274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BE50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03046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1C32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6C9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0F69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5349D3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443F2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CB05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8CB5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24BF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9C7A9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B1C5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FEAB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0D1A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B927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4FFA531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7F76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F50F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66B94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2023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EC31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3EC3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F17D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74FB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DB23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6E231E6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15229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0216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2A3D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7903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7E47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9B1A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5D4F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C0AE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7F286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1007C2A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517E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663A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DD33F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4422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F9A4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01DB3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7A9B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B6AF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7B9B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183662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C350C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4AA-I12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FE4F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E44D1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D3.87G6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18D5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0CE23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F21FD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FDBE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8788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48B5D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48E701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8F31D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C5FC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37DD3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3229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86259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00E49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31F9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45BC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6987E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EA6FA5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6E38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710E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E33D2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0DF6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3B61B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438A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2E15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0098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E0BC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</w:tr>
      <w:tr w:rsidR="008960ED" w:rsidRPr="00C91DE9" w14:paraId="7DBF282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6DF1B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3D17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AB39D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C0FB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18BC2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A13C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A84A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4DE2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F8E6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3D1428E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7419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0E281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82495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81A0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DF107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C796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E3D2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1FD8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CC9F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3763ED2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71B1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AECE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31EC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4D16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5D2E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9BED3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C380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2A78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675C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730F51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F8CAA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884E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23967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4D77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9E2F2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8DB9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1229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D6E6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4891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0B5B60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DA9F9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C429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C6AED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187E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FBCE1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1C83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DEF3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3290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EED29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7147890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8E9B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E5B5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81CF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FE1E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CDD23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B423C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CE5A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7755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B25B9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3287A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5FAF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D5D3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31BDE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33A4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32E2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A2C3C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26A0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DCC9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31DA3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D5B8D7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E6A73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A9CB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E2D5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298E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F5158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EBD38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2EBA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AD46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6A2D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15F1EE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C4F2D7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8F948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341F3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2F39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2BCC5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E547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F8F3A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A923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4B225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0442E1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3149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EA0F8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6368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B616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C9069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B20A3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339E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4FBF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76387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D1588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AA1E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4E9F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A5B0A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9FD667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F0EC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49FAF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1B3D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0A86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3D63E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19BE7A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E34A5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C89D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F5512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A4EBCE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AF70E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FB29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6239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5141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75060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D7AD85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5121B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C15B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D356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A419A8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7908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496D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E95A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352A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0B1BB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EF8D3B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CA1CF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4AA-J16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C5A1F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 (mark)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E28A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D2.25H3.3G4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EACB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963E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E829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97DE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4F50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4DAF5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14E095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ADFD1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4AA-K01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740AA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UCLA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C9F1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3BE7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31C3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C1BB4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D66B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E9C9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4F68B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</w:tr>
      <w:tr w:rsidR="008960ED" w:rsidRPr="00C91DE9" w14:paraId="38283EA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C927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4AA-K02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F091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UCLA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0270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98C2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65E4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FBAD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2DD8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E131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2421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</w:tr>
      <w:tr w:rsidR="008960ED" w:rsidRPr="00C91DE9" w14:paraId="1C62D0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AF815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4AA-K03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63C6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UCLA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0C0B2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9FA1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5F8F7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B3EAF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D127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E93C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6AFAB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768FDA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DDFE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85D1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B859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3F8C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FCC2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B513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CA3C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818B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CCB89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</w:tr>
      <w:tr w:rsidR="008960ED" w:rsidRPr="00C91DE9" w14:paraId="66BEDC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1D7CD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E72B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7F02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9315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A218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A989C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BABD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177A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DD31A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366C560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32F91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F458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E808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8A84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EFE03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1DDD0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A664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61DB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43814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4F1D0E5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2E02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32D52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28F7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9BFB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7151A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9810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AC6E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1FE1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0CA4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4345CC8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8BB327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8AB3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417F3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D4.0H4.0G2.5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F010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AD5E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71774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CB6A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B3BE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8F8D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</w:tr>
      <w:tr w:rsidR="008960ED" w:rsidRPr="00C91DE9" w14:paraId="03982F4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C4B0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B3638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FE34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D4.0H4.0G2.5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2249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C63DA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DC644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2D75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F219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D384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25DE80C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059E6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F40D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C3960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6021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E8B7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CBE3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EC34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AF6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C23E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</w:tr>
      <w:tr w:rsidR="008960ED" w:rsidRPr="00C91DE9" w14:paraId="3C04E19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3FE03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E725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91C9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D4.0H6.0G0.5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AE6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36A93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AA764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C414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6070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9BEE9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  <w:tr w:rsidR="008960ED" w:rsidRPr="00C91DE9" w14:paraId="1B05C30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24ED05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9C8B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A74A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DE5A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4143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BAD4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8303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2F30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75320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</w:tr>
      <w:tr w:rsidR="008960ED" w:rsidRPr="00C91DE9" w14:paraId="46C31D5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716A5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D32D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287D76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D4.0H6.0G1.5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5FB8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34077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3F93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0525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80C5D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3184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1ED1CD9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49E4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C954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5AEAD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D4.0H6.0G2.5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40AE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169C4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1973C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0636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6BC5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8343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05030E2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1C8E24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9EE3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48457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D4.0H6.0G2.5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101E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7987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64446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60FF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37E8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3E576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067E5BE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142570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1109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A34D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DA41DD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C1DBD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C0A78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AB27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12FD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896A6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BE903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97CF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082E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BDD124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140E08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B6B1E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782B2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A17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71E6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9840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069B0F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4A54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94D1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B2E67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4EA5A9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3622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DF2D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E967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317E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DF9B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EC6D08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1B5C5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6773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CC517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2F44E8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07330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1A7A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E8A9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BE9A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3B58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E12EF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3B7F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86CB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B2D5D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795278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75DAB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91A1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F884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F0720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5319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A05065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77E39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6209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51B9B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321E49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0C0D0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FFA74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55A8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31E6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75CB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5C2681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DD108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3B43B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7A25C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CA9A29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98909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92B84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7940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BCBA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595F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E03AB5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E20BF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618C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474E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8B304E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6C8EE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6F16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B8426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D716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A8C93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CFA30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DD1A6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4AA-L28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F485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Ti-Base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B652B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90144A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86744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BFD3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2317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587F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31DD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ECE446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10B95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A2CE6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9D59ED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3C3C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8EBFD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05EC4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B7B7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0601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6FEC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17047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A21FF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61140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4A35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F230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32D65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FA0FD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2AD9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DFD7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26CC2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</w:tr>
      <w:tr w:rsidR="008960ED" w:rsidRPr="00C91DE9" w14:paraId="78446C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8546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E8444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8F6AD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02DC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8D6D6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4E212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DE10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29AF7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3C6D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</w:tr>
      <w:tr w:rsidR="008960ED" w:rsidRPr="00C91DE9" w14:paraId="5B93110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415A51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6B16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5D7A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3F6E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58BFF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6E60E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C431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AEED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DF24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</w:tr>
      <w:tr w:rsidR="008960ED" w:rsidRPr="00C91DE9" w14:paraId="7E7655B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021E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533B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41DE7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3D6E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1D70F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7812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65F3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2DBF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170D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7FB551E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CC309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4A7A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14161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5428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B53E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3351C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9F92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CA26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92947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7A8FA8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A12F19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CBFBF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8DE3B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6675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B086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347F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0FDA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2E5F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032B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5CF36F5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9F36B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034D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CCD395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1EC1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EADE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6E3B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E189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58CD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AD949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3AE24A9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2031E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A64F1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3607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DAA0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5CAD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E6B20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C915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42FA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A102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B1FDED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65578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4AA-M10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0BDF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Straight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A95A9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A46C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0D698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A9CD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4DBF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B7CF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79A07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E0B71B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0B406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4AA-P01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5C63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Premilled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6115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D10.0H20.0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7C72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347A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851C7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4E70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3907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6EA85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0C3169E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1567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4AA-P02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34195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Premilled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1BC36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D10.0H20.0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794E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BDA3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A46D7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D9391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70E1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78609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486E519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EB800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4AA-Q02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F65D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Premilled Abutment (B)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7E034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D10.0H20.0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5054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2C36B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DFA5D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EC34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B9D9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E56C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328F53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3CC9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167C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C3D74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25D1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DC288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10BB8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C16B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4247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5BB07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3F2A082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53E9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27B4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13482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734F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0B3D5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096B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6F85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549C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FF1ED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</w:tr>
      <w:tr w:rsidR="008960ED" w:rsidRPr="00C91DE9" w14:paraId="45FFEBC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A8898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5678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65E4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07AE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CB5F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1D57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BFFF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BA43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7ABD4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30683B9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604F6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80CBF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31CB6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826C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89ED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B7B6A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B0E8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D9D4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B7A6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62550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C412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0BC2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3DB0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A26F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FA1BA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A79A4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BA68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4ACF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1FFBF8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72D8D9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66420D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4BCB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D4EFD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033D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6556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1B465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A9F3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E97E9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AA37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A7B47A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99DF38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9497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77787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55BA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ED676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DA4B5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C3B8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7F5B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5E5C3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0EC2EF7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6782E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8C84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BFC2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A7B1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5C32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EF71C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1B35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E3732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C5EA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355BA28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69B1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4AA-T12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D6CB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17°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75673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9467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44A3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63F13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CB7E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BF8E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0D4F8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15E3775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7760A8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7DAFF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ED4339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CB8B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C606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BF479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E505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0D10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533F8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</w:tr>
      <w:tr w:rsidR="008960ED" w:rsidRPr="00C91DE9" w14:paraId="29E9C85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26653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A691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1AB6A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DDA3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BE92F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C1AF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644F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3F1F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79854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</w:tr>
      <w:tr w:rsidR="008960ED" w:rsidRPr="00C91DE9" w14:paraId="6E7D3DB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8B8310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3E08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FD055B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7664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70B42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FF1C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F5EF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F23C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F0002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1B7DB98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5B4E2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6BE1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0A963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5125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203E9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90EC6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EDA8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6229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E0A7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BAF1F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142C0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D8A23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Multi-Unit 30°Angled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9D3FA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2D08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B4F4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1D7B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04C3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D5CC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304D6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5F7759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4BC7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27F4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Multi-Unit 30°Angled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DC0E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2AAD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52C8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0F15B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427A7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6255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6D162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530FE43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165F3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3295B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Multi-Unit 30°Angled Abutment 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A6DD8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8E7A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2FCCD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76831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2EFB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7012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72A4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0B332EA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3B3552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D733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7D151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1E63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E72B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8DF4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F808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7B0D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0C25B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</w:tr>
      <w:tr w:rsidR="008960ED" w:rsidRPr="00C91DE9" w14:paraId="2674BEA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59130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4AA-U15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027AC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30° Angled Abutment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02D27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D4.8G4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56A8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IIb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8936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0D9C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344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FA24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84C69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A75398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7C300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05AD6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D91C7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2593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F98EE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2080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90AD2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473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3761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9CF9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09650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561 </w:t>
            </w:r>
          </w:p>
        </w:tc>
      </w:tr>
      <w:tr w:rsidR="008960ED" w:rsidRPr="00C91DE9" w14:paraId="673B9A2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2B9E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6590D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571AAB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RD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B02E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FFC7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08D15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7C1BF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49A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BED69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7E656F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4968E1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D59E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429FF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2978D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40D03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2391A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C311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8859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2D6DC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2188B9D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AA3776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29A3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4651A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B4EE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91CF9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7941E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6196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E5A2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E88CF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2112455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4D88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70EC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93637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EE5A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0A86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CA36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920C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F767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596F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2326B2C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F9D1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E9C1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A2E8D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CADE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CDDF5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FD67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81AF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4131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70C04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3AC3B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EA628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793C5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10D6C1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F9747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EF500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1097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8FA3D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8D79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28389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7356A4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872AC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49E77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4259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626C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EE694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D0331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447C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608CE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0B57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79FD80A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73A44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6AA-009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69DE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57DD7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CF1F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062E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2B82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36DD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E3D0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C497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973CD8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D3C74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3C45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Cylinder-Single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A34BD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6558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EF19E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59C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5A70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9904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65943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50F5E1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A9F766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8E0B2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Cylinder-Single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E4EF1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85FC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03C13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D26E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DDA3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C56D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0CC5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7EC9DC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99A6C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4269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Cylinder-Single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E014D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8C3C0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E763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EDAAA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D40B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C8BE0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A2EFE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A48A0E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B6E4D0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8D44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Cylinder-Bridge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3984F0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1C40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7D59B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C6ED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8627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9AA4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A295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1CE3486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F514D0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05E0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Cylinder-Bridge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57289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0668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D97F3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8F159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1220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A09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70DF0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E8E5D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5E0C4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0A17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Cylinder-Bridge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B2403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A635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661B1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EDD8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9057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8016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BEA707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7693C9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0C618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A818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Coping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CBA8C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1647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6C429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E7B79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FA2E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CCA7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36AB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2781A5E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B45A53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E063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Coping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04416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1688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E766B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09BC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85A32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D1ED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8F8F8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417849F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3C563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978E5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Coping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F3C29C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1C45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1A55F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5483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3B53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F7041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64D6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2EA6828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B990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6AA-019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D9D7F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33FD4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CD2E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48C5A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77449F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46D6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A4E4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147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3DA74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</w:tr>
      <w:tr w:rsidR="008960ED" w:rsidRPr="00C91DE9" w14:paraId="4CAB261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4EAAC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E7443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31F7C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FAA36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D5C26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34A364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123D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CC73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56FCA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56 </w:t>
            </w:r>
          </w:p>
        </w:tc>
      </w:tr>
      <w:tr w:rsidR="008960ED" w:rsidRPr="00C91DE9" w14:paraId="6FF6E76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CE0233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B46C1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DA3B08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B732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0FEF4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45C81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EA19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F0C8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5618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10FF7A7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1737E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C84D4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4A0EE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29EF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DECD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F8DB8C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F6D4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4CD2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4277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40E2790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40915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8A86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4A64F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10DB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D319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F8DBD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B7FA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0A54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34889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D5ED4D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B495A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27AE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55C86A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A6D82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0BF83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2F05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F18B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7FF0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C3F24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</w:tr>
      <w:tr w:rsidR="008960ED" w:rsidRPr="00C91DE9" w14:paraId="1AB9274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A170B6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1E229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C2224C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EA58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D422F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1FE7C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0C04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1688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97438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6C11C49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25A63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6AA-029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656A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C24C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L26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ED44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D7A11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0376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E12A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31D4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9B126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</w:tr>
      <w:tr w:rsidR="008960ED" w:rsidRPr="00C91DE9" w14:paraId="72B2B5D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0AEC8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3E02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1F1D5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D4.0H10.5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86DA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1722EA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779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4752D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5C06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191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6FC2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98EB4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289 </w:t>
            </w:r>
          </w:p>
        </w:tc>
      </w:tr>
      <w:tr w:rsidR="008960ED" w:rsidRPr="00C91DE9" w14:paraId="14D79A4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CF78AF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9B22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D759A3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AA46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5466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EF5B0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8600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BFE4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AFEB0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64 </w:t>
            </w:r>
          </w:p>
        </w:tc>
      </w:tr>
      <w:tr w:rsidR="008960ED" w:rsidRPr="00C91DE9" w14:paraId="3545BA6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E4539A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C1A28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F85976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L16.5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0DE2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6C73A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4190E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3C501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D8DC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E9C17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</w:tr>
      <w:tr w:rsidR="008960ED" w:rsidRPr="00C91DE9" w14:paraId="383EBE8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F0C670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D9ED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6EE1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C529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D208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2940D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CBE2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AEDC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B3E188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6CA6B6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A209E6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68DEC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38706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3E25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D3FA3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D7B7D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78976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5497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57BBB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7F0623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E8605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6AA-039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8973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22827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D4.0H10.5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7261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1CDC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361F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5E9E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050B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8C6A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</w:tr>
      <w:tr w:rsidR="008960ED" w:rsidRPr="00C91DE9" w14:paraId="40779EC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BF5412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D00F9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AF2D8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70BB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CD7C6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E2F7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2C3FA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91ED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F4335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3F6F504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1249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884F2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Ball 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50B1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D2.25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A446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1FD39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0479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BF4D3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0241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0A4056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3AF95D8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C6684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EEBB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Housing Retainer with O-ring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89AAC3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D5.5L2.1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CE31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158205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DD98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279A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50E8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906F5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</w:tr>
      <w:tr w:rsidR="008960ED" w:rsidRPr="00C91DE9" w14:paraId="446BDE8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B84C54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90FD1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O-ring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84A8CC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D4.6H1.5 /5pcs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07D9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35C56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E272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4EBAC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5FC22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1A726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28EE783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94482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5662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Coping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117E8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D4.0H10.0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3879F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AAAD8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3EEC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FFF4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52A3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65BC05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13EC56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8688B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6AA-049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37607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27CB7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A530D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50308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862855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A1E3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8E37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9FA453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19EF861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02883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5023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664DF7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DE697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D81F1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D1F3B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34B6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4364B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7AD2A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30 </w:t>
            </w:r>
          </w:p>
        </w:tc>
      </w:tr>
      <w:tr w:rsidR="008960ED" w:rsidRPr="00C91DE9" w14:paraId="2D9D50A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F8EAA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4E62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32434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4B89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9DD5E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C83FC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69C6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FBBF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F7DB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3CA114F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72D14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6725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B1DD18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FB83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8E167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A52E2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BC27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50A21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1664C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100 </w:t>
            </w:r>
          </w:p>
        </w:tc>
      </w:tr>
      <w:tr w:rsidR="008960ED" w:rsidRPr="00C91DE9" w14:paraId="4BD9FED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AADC91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07E87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26D31A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15F3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F3DE62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4B4788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80E3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964E2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A409D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120 </w:t>
            </w:r>
          </w:p>
        </w:tc>
      </w:tr>
      <w:tr w:rsidR="008960ED" w:rsidRPr="00C91DE9" w14:paraId="31298B3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1178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4332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F4FA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2D26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A2214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86D373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EC71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DD6F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13AE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01B06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1CE98E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CD445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6C396B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D4.0H5.5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7903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5837C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04B1EC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E967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24447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763F0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BBD854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7D6392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5AFA9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D4C248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225FA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BC87A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ABC5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C7073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6DBE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C4059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A8B177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0AE2A6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9D0A1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79893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6382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B8666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E102D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ABC67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EA175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C8EBA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57D6EFF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50F11C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2912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Abutment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8C2F55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D4.5H7.0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4B3D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395C0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085F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4D242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7003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14B7B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DFF16D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BC04B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6AA-059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2B508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7BD0C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996D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B1157B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6002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45C5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BC64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6A104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</w:tr>
      <w:tr w:rsidR="008960ED" w:rsidRPr="00C91DE9" w14:paraId="2BD3970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E1CD0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66BD0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Post-Open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6D4B8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D6.0H10.8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F7E3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9D4D6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531047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84BF6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B0274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7E01D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40FDD6E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F55FF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4032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6E4E20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BEFA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AAE64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F5207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EEBA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64CE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B4A6B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131 </w:t>
            </w:r>
          </w:p>
        </w:tc>
      </w:tr>
      <w:tr w:rsidR="008960ED" w:rsidRPr="00C91DE9" w14:paraId="1A9C0D6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52AB2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17CD6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30EDD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D6.0H10.5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206A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CA683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B12218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9DE9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2028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6AD8A3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</w:tr>
      <w:tr w:rsidR="008960ED" w:rsidRPr="00C91DE9" w14:paraId="249E953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FBA6BA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C0B39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B6A47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D5.0H10.5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D01F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44EB8E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B1832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492A3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E603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A1F7A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BA5476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CF57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69AC6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Impression Post-Close Tray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C08727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D6.0H10.5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1D1B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6BA7A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B09FA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E5D49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18B4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D8A1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A385EC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EB1226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82413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Housing with O-ring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C0C5C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D5.0L3.85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3367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C0B675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8793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2F7FE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49DF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07D9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27CEA3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F97F61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C7CFD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37DCA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1.5lbs (Blue)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D5C2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29CAF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00DDE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1A67A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07EF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28850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</w:tr>
      <w:tr w:rsidR="008960ED" w:rsidRPr="00C91DE9" w14:paraId="5646C3B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3331A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6AA-069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059BE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3BCA6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3.0lbs (Pink)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CFF2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85145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A6A3B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8BAEA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B805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BB4E87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4F30656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3D037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F97CE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39840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5.0lbs (Clear)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8BFA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11AE1C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F539F4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122B6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18DD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EE7D70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</w:tr>
      <w:tr w:rsidR="008960ED" w:rsidRPr="00C91DE9" w14:paraId="0361160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EAE2B9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CBAC5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Extended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29EF64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1.0lbs (Red)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599F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4EE8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24963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6D66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1515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E04FC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08EEE8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E95EB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6EA3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Extended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77AE1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2.0lbs (Orange)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248F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59AEAC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32E5BF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8AF3F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F01E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7B908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354EC6E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6179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7EEFC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Extended Replacement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4C17B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4.0lbs (Green)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B2D3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057517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0DD47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1964B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38712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59CE5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3F81D2AE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A30CB0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E9C03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Black Processing Male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7F83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F6D5A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4702F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ECBEF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BB99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F2861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E0FCE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</w:tr>
      <w:tr w:rsidR="008960ED" w:rsidRPr="00C91DE9" w14:paraId="4859EAC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27C37C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757E1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Block Out Spacers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07381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20pcs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4E98E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44BE5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E9D15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3F7A1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3A75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6C2559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B27E897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C90B03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6AA-076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C59C6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Lab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90DF48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69F7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759B4C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7973D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5EAD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41DE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9F01A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1B693FC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12B8F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4E49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Impression Coping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8590ED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 /4pcs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9B5EB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8D82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9C2F1F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C9178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9944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1D2B4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7C64E2C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FC0E90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6AA-079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B941D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Male Processing Kit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C1F655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808A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D5162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6330F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DB5BE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61FCE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330A63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</w:tr>
      <w:tr w:rsidR="008960ED" w:rsidRPr="00C91DE9" w14:paraId="1BE0AC6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55C7D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3A2C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Positioner Denture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DCCE5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E5813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69A83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AC11E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37276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EF70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6BC2B9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 </w:t>
            </w:r>
          </w:p>
        </w:tc>
      </w:tr>
      <w:tr w:rsidR="008960ED" w:rsidRPr="00C91DE9" w14:paraId="14075E4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541B00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6AA-081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0AA52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Implant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76EB43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0577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5CC264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988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3E6095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01901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00DC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189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A0D872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218 </w:t>
            </w:r>
          </w:p>
        </w:tc>
      </w:tr>
      <w:tr w:rsidR="008960ED" w:rsidRPr="00C91DE9" w14:paraId="72B398CB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9B7B11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6AA-082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11922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O-ring(Black)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820B11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D4.6H1.5 /5pcs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35BD4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DAB40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DD2BA0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37C67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C5528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2FB6DE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 </w:t>
            </w:r>
          </w:p>
        </w:tc>
      </w:tr>
      <w:tr w:rsidR="008960ED" w:rsidRPr="00C91DE9" w14:paraId="2BF8007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EF9A33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6AA-083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F6B4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ScanBody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8706A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BA6F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A471D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53E255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2C63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01B6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2C49E4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</w:tr>
      <w:tr w:rsidR="008960ED" w:rsidRPr="00C91DE9" w14:paraId="53D543A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43617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6AA-084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35BC9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ScanBody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A9056F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-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658D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8E53D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D7B0EC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F1C8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B2F24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E05E95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5F4E2BD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79185C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6AA-085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C720C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Laboratory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6405BB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Hex 1.25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0A450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B07126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95AED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59755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F7B9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52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49C67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169 </w:t>
            </w:r>
          </w:p>
        </w:tc>
      </w:tr>
      <w:tr w:rsidR="008960ED" w:rsidRPr="00C91DE9" w14:paraId="63EC2376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4F432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6AA-087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40DFE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ED9ED7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D4.0H4.0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76EA0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FE0B6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108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A0852F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63EB2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4140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2431E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</w:tr>
      <w:tr w:rsidR="008960ED" w:rsidRPr="00C91DE9" w14:paraId="6E8FB21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519582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6AA-088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57014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Protect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D883B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D6.0H4.0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41E0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F4FFF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AF865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52EA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0889A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095D1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</w:tr>
      <w:tr w:rsidR="008960ED" w:rsidRPr="00C91DE9" w14:paraId="0A6211D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9B0DDE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6AA-089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3C9E0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Digital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D8799E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SD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2937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63FFCB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FCF6B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523D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0E741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688D50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26 </w:t>
            </w:r>
          </w:p>
        </w:tc>
      </w:tr>
      <w:tr w:rsidR="008960ED" w:rsidRPr="00C91DE9" w14:paraId="5803445F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F532ED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6AA-090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3897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Digital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714B47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RD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5C0A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60F99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8D12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06526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94F4F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88597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</w:tr>
      <w:tr w:rsidR="008960ED" w:rsidRPr="00C91DE9" w14:paraId="1A355CB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062CEA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BSMUAL480000A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9D88F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Analog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B9D73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5D5AE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275AC4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389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5F27D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891DB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465D9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981F8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127 </w:t>
            </w:r>
          </w:p>
        </w:tc>
      </w:tr>
      <w:tr w:rsidR="008960ED" w:rsidRPr="00C91DE9" w14:paraId="62DC1CB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C32292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BSMUBC48000HA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60924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Burn-out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D7BB7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3F241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6583CC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21F8D0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7157D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43FC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D4107F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FC3977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145C3D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BSMUBC48000NA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75D2A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Burn-out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F1F7DE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2DDEF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8CF47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2ED51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68AA8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62AA3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3293AD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</w:tr>
      <w:tr w:rsidR="008960ED" w:rsidRPr="00C91DE9" w14:paraId="33C5DE9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D97452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BSMUCC480600A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45434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Comfort Cap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3317F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2C484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DCF5C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6CD990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7565A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ABB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E9636E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24 </w:t>
            </w:r>
          </w:p>
        </w:tc>
      </w:tr>
      <w:tr w:rsidR="008960ED" w:rsidRPr="00C91DE9" w14:paraId="0EF16F24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8F82A8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BSMUHP000000A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85672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Abutment Adapter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FD3D7C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HP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0AC4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133FE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2C566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EC1E3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50E1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3D78AB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0E45084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F4177B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BSMUIP48000HA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99A34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Impression Coping Pick-up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A1AD7A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D006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18E694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F69903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CDD26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0DF6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C630A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0518C3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95B59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BSMUIP48000NA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87FE5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Impression Coping Pick-up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C355A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E4571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3EF038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5367F00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70BC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0C11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F2BD9D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40 </w:t>
            </w:r>
          </w:p>
        </w:tc>
      </w:tr>
      <w:tr w:rsidR="008960ED" w:rsidRPr="00C91DE9" w14:paraId="21B47ED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737DC64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BSMUIS001500A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2D05A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Impression Coping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93FED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Pick-up H15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8EF82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BD270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3345AD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8CC0F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D4AB8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DC5A0B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07C862C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473455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BSMUIT48000NA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37F3C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Impression Coping Transfer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7E8FAC3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CFEB7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881FF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03E75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235A7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52ED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62707D1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2CB867A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434082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BSMUMC48000HA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295C3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Metal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6CC29B17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Φ4.8 /Hex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C4B2A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506565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F2BC8E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C76E8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E8AF2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94A6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5AA90F23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96DB1A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BSMUMC48000NA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447BA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Metal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E4798E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Φ4.8 /Non Hex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C2498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78AEDC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7D08D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DE1A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AA2B4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84A6F9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3722A40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2B6982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BSMUPP480000A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F7828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F577300" w14:textId="77777777" w:rsidR="00C91DE9" w:rsidRPr="00C91DE9" w:rsidRDefault="00C91DE9" w:rsidP="00C91DE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zh-TW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E3876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BCFB5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A7757D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7102E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8A572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3F36B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092043C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46FB9E7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BSMURT000000A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FC54F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Abutment Adapter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535D1F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RT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28313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69F626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233232A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CD664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D90A6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A70169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 </w:t>
            </w:r>
          </w:p>
        </w:tc>
      </w:tr>
      <w:tr w:rsidR="008960ED" w:rsidRPr="00C91DE9" w14:paraId="5B5CF87D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35D3F7D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BSMUTB48000NA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D8AE55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Ti-Base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A4AC9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Φ4.8 /Non Hex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7D580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1A5AE4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C1A94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B48F9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F67C7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21283F4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19689D4A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18B5ACE1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BSMUTC48000HA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B5E29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Titanium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8C1C2A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560CD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C374B1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0490AD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32F27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8C96D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A82DD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</w:tr>
      <w:tr w:rsidR="008960ED" w:rsidRPr="00C91DE9" w14:paraId="6B835EE0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D66E2DE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BSMUTC48000NA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1A4753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Titanium Cylinder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3E2F0B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Ø4.8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D8165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DF063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51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67FD4AC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2BCC3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45BB0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25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25218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22 </w:t>
            </w:r>
          </w:p>
        </w:tc>
      </w:tr>
      <w:tr w:rsidR="008960ED" w:rsidRPr="00C91DE9" w14:paraId="52691F65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9DBB1B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BSMUTC4800SHA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3E4499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Titanium Cylinder (S)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2BDA907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Φ4.8 /Hex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E56B9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4E5C6BF2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4AA60DD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6DAC4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77CC7C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7EC619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6 </w:t>
            </w:r>
          </w:p>
        </w:tc>
      </w:tr>
      <w:tr w:rsidR="008960ED" w:rsidRPr="00C91DE9" w14:paraId="4D3DC958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25E6465A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BSMUTC4800SNA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25AA5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Titanium Cylinder (S)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56037AB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Φ4.8 /Non Hex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873BB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50A7350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449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7CF66E65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F60A9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00D3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73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0C1288F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145 </w:t>
            </w:r>
          </w:p>
        </w:tc>
      </w:tr>
      <w:tr w:rsidR="008960ED" w:rsidRPr="00C91DE9" w14:paraId="58A924A9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5662152D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BSMUTS140000A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D341E2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Ti-Retaining Screw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429329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M1.4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9CDEE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71F310E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58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02A9E5B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DD77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448FB9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14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A4A8A5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 </w:t>
            </w:r>
          </w:p>
        </w:tc>
      </w:tr>
      <w:tr w:rsidR="008960ED" w:rsidRPr="00C91DE9" w14:paraId="3EF62F31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6BF03C10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BSMUTS1400S0A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3D1564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Multi-Unit Ti-Retaining Screw (S)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146A869B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M1.4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BAA3B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427F1FB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175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3B7B1B1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CB8417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71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9769C8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19C1E836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12 </w:t>
            </w:r>
          </w:p>
        </w:tc>
      </w:tr>
      <w:tr w:rsidR="008960ED" w:rsidRPr="00C91DE9" w14:paraId="34D6FF62" w14:textId="77777777" w:rsidTr="008960ED">
        <w:trPr>
          <w:trHeight w:val="255"/>
        </w:trPr>
        <w:tc>
          <w:tcPr>
            <w:tcW w:w="1805" w:type="dxa"/>
            <w:shd w:val="clear" w:color="auto" w:fill="auto"/>
            <w:noWrap/>
            <w:vAlign w:val="bottom"/>
            <w:hideMark/>
          </w:tcPr>
          <w:p w14:paraId="057D40E6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BSSITR000000A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2F5FB8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BioSmart Torque Ratchet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14:paraId="0177D71C" w14:textId="77777777" w:rsidR="00C91DE9" w:rsidRPr="00C91DE9" w:rsidRDefault="00C91DE9" w:rsidP="00C91DE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80Ncm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8408AA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>IIa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D4D4423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39 </w:t>
            </w:r>
          </w:p>
        </w:tc>
        <w:tc>
          <w:tcPr>
            <w:tcW w:w="1385" w:type="dxa"/>
            <w:shd w:val="clear" w:color="auto" w:fill="auto"/>
            <w:noWrap/>
            <w:vAlign w:val="bottom"/>
            <w:hideMark/>
          </w:tcPr>
          <w:p w14:paraId="183BEB2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B8009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FAA1A1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8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81766FD" w14:textId="77777777" w:rsidR="00C91DE9" w:rsidRPr="00C91DE9" w:rsidRDefault="00C91DE9" w:rsidP="00C91D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C91DE9">
              <w:rPr>
                <w:rFonts w:ascii="Arial" w:hAnsi="Arial" w:cs="Arial"/>
                <w:sz w:val="20"/>
                <w:szCs w:val="20"/>
                <w:lang w:eastAsia="zh-TW"/>
              </w:rPr>
              <w:t xml:space="preserve">16 </w:t>
            </w:r>
          </w:p>
        </w:tc>
      </w:tr>
    </w:tbl>
    <w:p w14:paraId="37B67AFC" w14:textId="77777777" w:rsidR="00DB1BEA" w:rsidRPr="000C5F25" w:rsidRDefault="00DB1BEA" w:rsidP="000C5F25">
      <w:pPr>
        <w:spacing w:after="0" w:line="0" w:lineRule="atLeast"/>
        <w:rPr>
          <w:b/>
          <w:bCs/>
          <w:sz w:val="16"/>
          <w:szCs w:val="16"/>
          <w:lang w:eastAsia="zh-TW"/>
        </w:rPr>
      </w:pPr>
    </w:p>
    <w:sectPr w:rsidR="00DB1BEA" w:rsidRPr="000C5F25" w:rsidSect="00AB69BE">
      <w:headerReference w:type="default" r:id="rId11"/>
      <w:footerReference w:type="default" r:id="rId12"/>
      <w:pgSz w:w="15840" w:h="12240" w:orient="landscape"/>
      <w:pgMar w:top="1100" w:right="1440" w:bottom="1440" w:left="165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05D800" w14:textId="77777777" w:rsidR="00CE30B6" w:rsidRDefault="00CE30B6" w:rsidP="00F96B4B">
      <w:pPr>
        <w:spacing w:after="0" w:line="240" w:lineRule="auto"/>
      </w:pPr>
      <w:r>
        <w:separator/>
      </w:r>
    </w:p>
  </w:endnote>
  <w:endnote w:type="continuationSeparator" w:id="0">
    <w:p w14:paraId="6B33A140" w14:textId="77777777" w:rsidR="00CE30B6" w:rsidRDefault="00CE30B6" w:rsidP="00F96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X="-270" w:tblpY="1"/>
      <w:tblW w:w="5168" w:type="pct"/>
      <w:tblLook w:val="04A0" w:firstRow="1" w:lastRow="0" w:firstColumn="1" w:lastColumn="0" w:noHBand="0" w:noVBand="1"/>
    </w:tblPr>
    <w:tblGrid>
      <w:gridCol w:w="5909"/>
      <w:gridCol w:w="1360"/>
      <w:gridCol w:w="5909"/>
    </w:tblGrid>
    <w:tr w:rsidR="00CE30B6" w:rsidRPr="002965F5" w14:paraId="3B18D58F" w14:textId="77777777" w:rsidTr="00312495">
      <w:trPr>
        <w:trHeight w:val="187"/>
      </w:trPr>
      <w:tc>
        <w:tcPr>
          <w:tcW w:w="2242" w:type="pct"/>
          <w:tcBorders>
            <w:bottom w:val="single" w:sz="4" w:space="0" w:color="4F81BD"/>
          </w:tcBorders>
        </w:tcPr>
        <w:p w14:paraId="1B766CC9" w14:textId="131E493A" w:rsidR="00CE30B6" w:rsidRPr="00E64A11" w:rsidRDefault="00CE30B6" w:rsidP="00312495">
          <w:pPr>
            <w:pStyle w:val="a3"/>
            <w:rPr>
              <w:b/>
              <w:bCs/>
              <w:sz w:val="20"/>
              <w:szCs w:val="20"/>
              <w:lang w:eastAsia="zh-TW"/>
            </w:rPr>
          </w:pPr>
        </w:p>
      </w:tc>
      <w:tc>
        <w:tcPr>
          <w:tcW w:w="516" w:type="pct"/>
          <w:vMerge w:val="restart"/>
          <w:noWrap/>
          <w:vAlign w:val="center"/>
        </w:tcPr>
        <w:p w14:paraId="29382E0B" w14:textId="55061899" w:rsidR="00CE30B6" w:rsidRPr="002965F5" w:rsidRDefault="00CE30B6" w:rsidP="00312495">
          <w:pPr>
            <w:pStyle w:val="a7"/>
            <w:jc w:val="center"/>
            <w:rPr>
              <w:rFonts w:ascii="Cambria" w:hAnsi="Cambria"/>
            </w:rPr>
          </w:pPr>
          <w:r w:rsidRPr="00E67264">
            <w:rPr>
              <w:rFonts w:cs="Calibri"/>
              <w:sz w:val="16"/>
              <w:szCs w:val="20"/>
            </w:rPr>
            <w:t xml:space="preserve">Page </w:t>
          </w:r>
          <w:r w:rsidRPr="00E67264">
            <w:rPr>
              <w:rFonts w:cs="Calibri"/>
              <w:sz w:val="16"/>
              <w:szCs w:val="20"/>
            </w:rPr>
            <w:fldChar w:fldCharType="begin"/>
          </w:r>
          <w:r w:rsidRPr="00E67264">
            <w:rPr>
              <w:rFonts w:cs="Calibri"/>
              <w:sz w:val="16"/>
              <w:szCs w:val="20"/>
            </w:rPr>
            <w:instrText xml:space="preserve"> PAGE </w:instrText>
          </w:r>
          <w:r w:rsidRPr="00E67264">
            <w:rPr>
              <w:rFonts w:cs="Calibri"/>
              <w:sz w:val="16"/>
              <w:szCs w:val="20"/>
            </w:rPr>
            <w:fldChar w:fldCharType="separate"/>
          </w:r>
          <w:r w:rsidR="008960ED">
            <w:rPr>
              <w:rFonts w:cs="Calibri"/>
              <w:noProof/>
              <w:sz w:val="16"/>
              <w:szCs w:val="20"/>
            </w:rPr>
            <w:t>2</w:t>
          </w:r>
          <w:r w:rsidRPr="00E67264">
            <w:rPr>
              <w:rFonts w:cs="Calibri"/>
              <w:sz w:val="16"/>
              <w:szCs w:val="20"/>
            </w:rPr>
            <w:fldChar w:fldCharType="end"/>
          </w:r>
          <w:r w:rsidRPr="00E67264">
            <w:rPr>
              <w:rFonts w:cs="Calibri"/>
              <w:sz w:val="16"/>
              <w:szCs w:val="20"/>
            </w:rPr>
            <w:t xml:space="preserve"> of </w:t>
          </w:r>
          <w:r w:rsidRPr="00E67264">
            <w:rPr>
              <w:rFonts w:cs="Calibri"/>
              <w:sz w:val="16"/>
              <w:szCs w:val="20"/>
            </w:rPr>
            <w:fldChar w:fldCharType="begin"/>
          </w:r>
          <w:r w:rsidRPr="00E67264">
            <w:rPr>
              <w:rFonts w:cs="Calibri"/>
              <w:sz w:val="16"/>
              <w:szCs w:val="20"/>
            </w:rPr>
            <w:instrText xml:space="preserve"> NUMPAGES </w:instrText>
          </w:r>
          <w:r w:rsidRPr="00E67264">
            <w:rPr>
              <w:rFonts w:cs="Calibri"/>
              <w:sz w:val="16"/>
              <w:szCs w:val="20"/>
            </w:rPr>
            <w:fldChar w:fldCharType="separate"/>
          </w:r>
          <w:r w:rsidR="008960ED">
            <w:rPr>
              <w:rFonts w:cs="Calibri"/>
              <w:noProof/>
              <w:sz w:val="16"/>
              <w:szCs w:val="20"/>
            </w:rPr>
            <w:t>29</w:t>
          </w:r>
          <w:r w:rsidRPr="00E67264">
            <w:rPr>
              <w:rFonts w:cs="Calibri"/>
              <w:sz w:val="16"/>
              <w:szCs w:val="20"/>
            </w:rPr>
            <w:fldChar w:fldCharType="end"/>
          </w:r>
        </w:p>
      </w:tc>
      <w:tc>
        <w:tcPr>
          <w:tcW w:w="2242" w:type="pct"/>
          <w:tcBorders>
            <w:bottom w:val="single" w:sz="4" w:space="0" w:color="4F81BD"/>
          </w:tcBorders>
        </w:tcPr>
        <w:p w14:paraId="6B4B195C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</w:tr>
    <w:tr w:rsidR="00CE30B6" w:rsidRPr="002965F5" w14:paraId="69C74414" w14:textId="77777777" w:rsidTr="00312495">
      <w:trPr>
        <w:trHeight w:val="186"/>
      </w:trPr>
      <w:tc>
        <w:tcPr>
          <w:tcW w:w="2242" w:type="pct"/>
          <w:tcBorders>
            <w:top w:val="single" w:sz="4" w:space="0" w:color="4F81BD"/>
          </w:tcBorders>
        </w:tcPr>
        <w:p w14:paraId="42C5A198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  <w:tc>
        <w:tcPr>
          <w:tcW w:w="516" w:type="pct"/>
          <w:vMerge/>
        </w:tcPr>
        <w:p w14:paraId="32D52B79" w14:textId="77777777" w:rsidR="00CE30B6" w:rsidRDefault="00CE30B6" w:rsidP="00312495">
          <w:pPr>
            <w:pStyle w:val="a3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42" w:type="pct"/>
          <w:tcBorders>
            <w:top w:val="single" w:sz="4" w:space="0" w:color="4F81BD"/>
          </w:tcBorders>
        </w:tcPr>
        <w:p w14:paraId="36F17FF9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</w:tr>
  </w:tbl>
  <w:p w14:paraId="1C8B9E31" w14:textId="77777777" w:rsidR="00CE30B6" w:rsidRDefault="00CE30B6" w:rsidP="002278F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88513B" w14:textId="77777777" w:rsidR="00CE30B6" w:rsidRDefault="00CE30B6" w:rsidP="00F96B4B">
      <w:pPr>
        <w:spacing w:after="0" w:line="240" w:lineRule="auto"/>
      </w:pPr>
      <w:r>
        <w:separator/>
      </w:r>
    </w:p>
  </w:footnote>
  <w:footnote w:type="continuationSeparator" w:id="0">
    <w:p w14:paraId="0894E64E" w14:textId="77777777" w:rsidR="00CE30B6" w:rsidRDefault="00CE30B6" w:rsidP="00F96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7AFEB1" w14:textId="6F15C632" w:rsidR="00CE30B6" w:rsidRDefault="00CE30B6" w:rsidP="00194E54">
    <w:pPr>
      <w:pStyle w:val="2"/>
      <w:spacing w:before="120"/>
      <w:jc w:val="center"/>
      <w:rPr>
        <w:rFonts w:ascii="Calibri" w:hAnsi="Calibri"/>
        <w:color w:val="000000" w:themeColor="text1"/>
        <w:sz w:val="32"/>
        <w:szCs w:val="40"/>
        <w:highlight w:val="yellow"/>
      </w:rPr>
    </w:pPr>
    <w:r w:rsidRPr="003D6861">
      <w:rPr>
        <w:rFonts w:ascii="Calibri" w:hAnsi="Calibri"/>
        <w:color w:val="000000" w:themeColor="text1"/>
        <w:sz w:val="32"/>
        <w:szCs w:val="40"/>
      </w:rPr>
      <w:t>Periodic Safety Update Report (PSUR)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A4D4F8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16C8C"/>
    <w:multiLevelType w:val="multilevel"/>
    <w:tmpl w:val="494C3B3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4207AD4"/>
    <w:multiLevelType w:val="hybridMultilevel"/>
    <w:tmpl w:val="C6B6E6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B66F4"/>
    <w:multiLevelType w:val="hybridMultilevel"/>
    <w:tmpl w:val="BD9ED796"/>
    <w:lvl w:ilvl="0" w:tplc="84BE0E18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5E97467"/>
    <w:multiLevelType w:val="hybridMultilevel"/>
    <w:tmpl w:val="E3C81004"/>
    <w:lvl w:ilvl="0" w:tplc="84BE0E18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063727BC"/>
    <w:multiLevelType w:val="hybridMultilevel"/>
    <w:tmpl w:val="E51AB30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07B2708A"/>
    <w:multiLevelType w:val="hybridMultilevel"/>
    <w:tmpl w:val="A2C6FF52"/>
    <w:lvl w:ilvl="0" w:tplc="DF30CF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74867"/>
    <w:multiLevelType w:val="multilevel"/>
    <w:tmpl w:val="B9C418A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C40123C"/>
    <w:multiLevelType w:val="hybridMultilevel"/>
    <w:tmpl w:val="9D8A6260"/>
    <w:lvl w:ilvl="0" w:tplc="78D616E4">
      <w:start w:val="1"/>
      <w:numFmt w:val="lowerLetter"/>
      <w:lvlText w:val="%1."/>
      <w:lvlJc w:val="left"/>
      <w:pPr>
        <w:ind w:left="144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5C1F08"/>
    <w:multiLevelType w:val="hybridMultilevel"/>
    <w:tmpl w:val="21A03B5A"/>
    <w:lvl w:ilvl="0" w:tplc="6308B03C">
      <w:start w:val="1"/>
      <w:numFmt w:val="decimal"/>
      <w:lvlText w:val="4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7760B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39A2969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EF364D"/>
    <w:multiLevelType w:val="hybridMultilevel"/>
    <w:tmpl w:val="DC2AF43E"/>
    <w:lvl w:ilvl="0" w:tplc="13B43C3A">
      <w:start w:val="1"/>
      <w:numFmt w:val="decimal"/>
      <w:lvlText w:val="A3.1.%1."/>
      <w:lvlJc w:val="left"/>
      <w:pPr>
        <w:ind w:left="26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087" w:hanging="480"/>
      </w:pPr>
    </w:lvl>
    <w:lvl w:ilvl="2" w:tplc="0409001B" w:tentative="1">
      <w:start w:val="1"/>
      <w:numFmt w:val="lowerRoman"/>
      <w:lvlText w:val="%3."/>
      <w:lvlJc w:val="right"/>
      <w:pPr>
        <w:ind w:left="3567" w:hanging="480"/>
      </w:pPr>
    </w:lvl>
    <w:lvl w:ilvl="3" w:tplc="0409000F" w:tentative="1">
      <w:start w:val="1"/>
      <w:numFmt w:val="decimal"/>
      <w:lvlText w:val="%4."/>
      <w:lvlJc w:val="left"/>
      <w:pPr>
        <w:ind w:left="40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27" w:hanging="480"/>
      </w:pPr>
    </w:lvl>
    <w:lvl w:ilvl="5" w:tplc="0409001B" w:tentative="1">
      <w:start w:val="1"/>
      <w:numFmt w:val="lowerRoman"/>
      <w:lvlText w:val="%6."/>
      <w:lvlJc w:val="right"/>
      <w:pPr>
        <w:ind w:left="5007" w:hanging="480"/>
      </w:pPr>
    </w:lvl>
    <w:lvl w:ilvl="6" w:tplc="0409000F" w:tentative="1">
      <w:start w:val="1"/>
      <w:numFmt w:val="decimal"/>
      <w:lvlText w:val="%7."/>
      <w:lvlJc w:val="left"/>
      <w:pPr>
        <w:ind w:left="54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967" w:hanging="480"/>
      </w:pPr>
    </w:lvl>
    <w:lvl w:ilvl="8" w:tplc="0409001B" w:tentative="1">
      <w:start w:val="1"/>
      <w:numFmt w:val="lowerRoman"/>
      <w:lvlText w:val="%9."/>
      <w:lvlJc w:val="right"/>
      <w:pPr>
        <w:ind w:left="6447" w:hanging="480"/>
      </w:pPr>
    </w:lvl>
  </w:abstractNum>
  <w:abstractNum w:abstractNumId="13" w15:restartNumberingAfterBreak="0">
    <w:nsid w:val="19186605"/>
    <w:multiLevelType w:val="hybridMultilevel"/>
    <w:tmpl w:val="F1645130"/>
    <w:lvl w:ilvl="0" w:tplc="4C3AC338">
      <w:start w:val="1"/>
      <w:numFmt w:val="decimal"/>
      <w:lvlText w:val="3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220A3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516729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E7132"/>
    <w:multiLevelType w:val="hybridMultilevel"/>
    <w:tmpl w:val="CCE4BF78"/>
    <w:lvl w:ilvl="0" w:tplc="99782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4225B1F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6A3CDA"/>
    <w:multiLevelType w:val="hybridMultilevel"/>
    <w:tmpl w:val="76900CF4"/>
    <w:lvl w:ilvl="0" w:tplc="04090001">
      <w:start w:val="1"/>
      <w:numFmt w:val="bullet"/>
      <w:lvlText w:val=""/>
      <w:lvlJc w:val="left"/>
      <w:pPr>
        <w:ind w:left="1331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9" w15:restartNumberingAfterBreak="0">
    <w:nsid w:val="24A62577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519605D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A9669D6"/>
    <w:multiLevelType w:val="hybridMultilevel"/>
    <w:tmpl w:val="51045C6E"/>
    <w:lvl w:ilvl="0" w:tplc="83F84E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73109A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CB83BAD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331165E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5460759"/>
    <w:multiLevelType w:val="hybridMultilevel"/>
    <w:tmpl w:val="6A629EFA"/>
    <w:lvl w:ilvl="0" w:tplc="436274C4">
      <w:start w:val="1"/>
      <w:numFmt w:val="decimal"/>
      <w:lvlText w:val="(%1)."/>
      <w:lvlJc w:val="left"/>
      <w:pPr>
        <w:ind w:left="480" w:hanging="480"/>
      </w:pPr>
      <w:rPr>
        <w:rFonts w:hint="eastAsia"/>
        <w:sz w:val="24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91105AA"/>
    <w:multiLevelType w:val="hybridMultilevel"/>
    <w:tmpl w:val="EEDE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D428F9"/>
    <w:multiLevelType w:val="hybridMultilevel"/>
    <w:tmpl w:val="06C86A4C"/>
    <w:lvl w:ilvl="0" w:tplc="88BE528A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682A36"/>
    <w:multiLevelType w:val="hybridMultilevel"/>
    <w:tmpl w:val="DD4072C8"/>
    <w:lvl w:ilvl="0" w:tplc="C75499DA">
      <w:start w:val="1"/>
      <w:numFmt w:val="decimal"/>
      <w:lvlText w:val="A3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9" w15:restartNumberingAfterBreak="0">
    <w:nsid w:val="45C56417"/>
    <w:multiLevelType w:val="multilevel"/>
    <w:tmpl w:val="881ACD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46D817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4C9D57CE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8449AF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1305876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C83EB6"/>
    <w:multiLevelType w:val="hybridMultilevel"/>
    <w:tmpl w:val="0996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51F95"/>
    <w:multiLevelType w:val="hybridMultilevel"/>
    <w:tmpl w:val="14E29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B6582"/>
    <w:multiLevelType w:val="hybridMultilevel"/>
    <w:tmpl w:val="A380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FF31A2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15D7520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242D6A"/>
    <w:multiLevelType w:val="hybridMultilevel"/>
    <w:tmpl w:val="0EA2D704"/>
    <w:lvl w:ilvl="0" w:tplc="08E0E29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0" w15:restartNumberingAfterBreak="0">
    <w:nsid w:val="653C71D9"/>
    <w:multiLevelType w:val="hybridMultilevel"/>
    <w:tmpl w:val="A914E7F8"/>
    <w:lvl w:ilvl="0" w:tplc="84BE0E18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1" w15:restartNumberingAfterBreak="0">
    <w:nsid w:val="6664566C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AA454D2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AB31412"/>
    <w:multiLevelType w:val="hybridMultilevel"/>
    <w:tmpl w:val="14E29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2B0279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1D556EE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2C429BA"/>
    <w:multiLevelType w:val="multilevel"/>
    <w:tmpl w:val="1A0244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2"/>
      <w:numFmt w:val="upperLetter"/>
      <w:lvlRestart w:val="0"/>
      <w:pStyle w:val="Appendix"/>
      <w:lvlText w:val="Appendix %4"/>
      <w:lvlJc w:val="left"/>
      <w:pPr>
        <w:ind w:left="1423" w:hanging="4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7" w15:restartNumberingAfterBreak="0">
    <w:nsid w:val="75F7684A"/>
    <w:multiLevelType w:val="hybridMultilevel"/>
    <w:tmpl w:val="3BD6F5AC"/>
    <w:lvl w:ilvl="0" w:tplc="84BE0E18">
      <w:start w:val="1"/>
      <w:numFmt w:val="bullet"/>
      <w:lvlText w:val="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48" w15:restartNumberingAfterBreak="0">
    <w:nsid w:val="773F0D5B"/>
    <w:multiLevelType w:val="hybridMultilevel"/>
    <w:tmpl w:val="35123F0E"/>
    <w:lvl w:ilvl="0" w:tplc="EFF4F922">
      <w:start w:val="1"/>
      <w:numFmt w:val="decimal"/>
      <w:lvlText w:val="A1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9" w15:restartNumberingAfterBreak="0">
    <w:nsid w:val="788E3DF7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8DC550B"/>
    <w:multiLevelType w:val="hybridMultilevel"/>
    <w:tmpl w:val="783609DE"/>
    <w:lvl w:ilvl="0" w:tplc="F634B4C2">
      <w:start w:val="1"/>
      <w:numFmt w:val="bullet"/>
      <w:lvlText w:val="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51" w15:restartNumberingAfterBreak="0">
    <w:nsid w:val="79F87617"/>
    <w:multiLevelType w:val="hybridMultilevel"/>
    <w:tmpl w:val="6B3C7B52"/>
    <w:lvl w:ilvl="0" w:tplc="5E88FD00">
      <w:start w:val="1"/>
      <w:numFmt w:val="decimal"/>
      <w:lvlText w:val="A2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2" w15:restartNumberingAfterBreak="0">
    <w:nsid w:val="7F49678C"/>
    <w:multiLevelType w:val="hybridMultilevel"/>
    <w:tmpl w:val="17C6737C"/>
    <w:lvl w:ilvl="0" w:tplc="F27C17D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12"/>
  </w:num>
  <w:num w:numId="4">
    <w:abstractNumId w:val="52"/>
  </w:num>
  <w:num w:numId="5">
    <w:abstractNumId w:val="13"/>
  </w:num>
  <w:num w:numId="6">
    <w:abstractNumId w:val="48"/>
  </w:num>
  <w:num w:numId="7">
    <w:abstractNumId w:val="51"/>
  </w:num>
  <w:num w:numId="8">
    <w:abstractNumId w:val="3"/>
  </w:num>
  <w:num w:numId="9">
    <w:abstractNumId w:val="28"/>
  </w:num>
  <w:num w:numId="10">
    <w:abstractNumId w:val="2"/>
  </w:num>
  <w:num w:numId="11">
    <w:abstractNumId w:val="4"/>
  </w:num>
  <w:num w:numId="12">
    <w:abstractNumId w:val="40"/>
  </w:num>
  <w:num w:numId="13">
    <w:abstractNumId w:val="17"/>
  </w:num>
  <w:num w:numId="14">
    <w:abstractNumId w:val="42"/>
  </w:num>
  <w:num w:numId="15">
    <w:abstractNumId w:val="11"/>
  </w:num>
  <w:num w:numId="16">
    <w:abstractNumId w:val="49"/>
  </w:num>
  <w:num w:numId="17">
    <w:abstractNumId w:val="37"/>
  </w:num>
  <w:num w:numId="18">
    <w:abstractNumId w:val="10"/>
  </w:num>
  <w:num w:numId="19">
    <w:abstractNumId w:val="20"/>
  </w:num>
  <w:num w:numId="20">
    <w:abstractNumId w:val="41"/>
  </w:num>
  <w:num w:numId="21">
    <w:abstractNumId w:val="44"/>
  </w:num>
  <w:num w:numId="22">
    <w:abstractNumId w:val="31"/>
  </w:num>
  <w:num w:numId="23">
    <w:abstractNumId w:val="14"/>
  </w:num>
  <w:num w:numId="24">
    <w:abstractNumId w:val="32"/>
  </w:num>
  <w:num w:numId="25">
    <w:abstractNumId w:val="24"/>
  </w:num>
  <w:num w:numId="26">
    <w:abstractNumId w:val="22"/>
  </w:num>
  <w:num w:numId="27">
    <w:abstractNumId w:val="9"/>
  </w:num>
  <w:num w:numId="28">
    <w:abstractNumId w:val="25"/>
  </w:num>
  <w:num w:numId="29">
    <w:abstractNumId w:val="47"/>
  </w:num>
  <w:num w:numId="30">
    <w:abstractNumId w:val="50"/>
  </w:num>
  <w:num w:numId="31">
    <w:abstractNumId w:val="26"/>
  </w:num>
  <w:num w:numId="32">
    <w:abstractNumId w:val="4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30"/>
  </w:num>
  <w:num w:numId="36">
    <w:abstractNumId w:val="34"/>
  </w:num>
  <w:num w:numId="37">
    <w:abstractNumId w:val="38"/>
  </w:num>
  <w:num w:numId="38">
    <w:abstractNumId w:val="1"/>
  </w:num>
  <w:num w:numId="39">
    <w:abstractNumId w:val="33"/>
  </w:num>
  <w:num w:numId="40">
    <w:abstractNumId w:val="7"/>
  </w:num>
  <w:num w:numId="41">
    <w:abstractNumId w:val="36"/>
  </w:num>
  <w:num w:numId="42">
    <w:abstractNumId w:val="43"/>
  </w:num>
  <w:num w:numId="43">
    <w:abstractNumId w:val="29"/>
  </w:num>
  <w:num w:numId="44">
    <w:abstractNumId w:val="35"/>
  </w:num>
  <w:num w:numId="45">
    <w:abstractNumId w:val="6"/>
  </w:num>
  <w:num w:numId="46">
    <w:abstractNumId w:val="27"/>
  </w:num>
  <w:num w:numId="47">
    <w:abstractNumId w:val="5"/>
  </w:num>
  <w:num w:numId="48">
    <w:abstractNumId w:val="0"/>
  </w:num>
  <w:num w:numId="49">
    <w:abstractNumId w:val="8"/>
  </w:num>
  <w:num w:numId="50">
    <w:abstractNumId w:val="19"/>
  </w:num>
  <w:num w:numId="51">
    <w:abstractNumId w:val="45"/>
  </w:num>
  <w:num w:numId="52">
    <w:abstractNumId w:val="23"/>
  </w:num>
  <w:num w:numId="53">
    <w:abstractNumId w:val="39"/>
  </w:num>
  <w:num w:numId="54">
    <w:abstractNumId w:val="1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79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12"/>
    <w:rsid w:val="0000270F"/>
    <w:rsid w:val="000036D0"/>
    <w:rsid w:val="0000382C"/>
    <w:rsid w:val="00006298"/>
    <w:rsid w:val="00007B23"/>
    <w:rsid w:val="000138D1"/>
    <w:rsid w:val="00015F78"/>
    <w:rsid w:val="00017708"/>
    <w:rsid w:val="0002253E"/>
    <w:rsid w:val="00023A11"/>
    <w:rsid w:val="000240E9"/>
    <w:rsid w:val="0002601D"/>
    <w:rsid w:val="00032272"/>
    <w:rsid w:val="000346C3"/>
    <w:rsid w:val="00035B6D"/>
    <w:rsid w:val="00036DF5"/>
    <w:rsid w:val="00036F89"/>
    <w:rsid w:val="0003705E"/>
    <w:rsid w:val="00037EB4"/>
    <w:rsid w:val="00041D3E"/>
    <w:rsid w:val="00042032"/>
    <w:rsid w:val="000424EB"/>
    <w:rsid w:val="00043003"/>
    <w:rsid w:val="00044D38"/>
    <w:rsid w:val="00047327"/>
    <w:rsid w:val="00047C43"/>
    <w:rsid w:val="00051257"/>
    <w:rsid w:val="00055612"/>
    <w:rsid w:val="000559FB"/>
    <w:rsid w:val="00056526"/>
    <w:rsid w:val="000600BE"/>
    <w:rsid w:val="00066A0E"/>
    <w:rsid w:val="00066AE0"/>
    <w:rsid w:val="00074838"/>
    <w:rsid w:val="000753AE"/>
    <w:rsid w:val="000753B4"/>
    <w:rsid w:val="000770C3"/>
    <w:rsid w:val="000800B3"/>
    <w:rsid w:val="00081984"/>
    <w:rsid w:val="00083083"/>
    <w:rsid w:val="00085E2C"/>
    <w:rsid w:val="000906AA"/>
    <w:rsid w:val="00096CF4"/>
    <w:rsid w:val="000A069D"/>
    <w:rsid w:val="000A0E14"/>
    <w:rsid w:val="000A163C"/>
    <w:rsid w:val="000A2C5B"/>
    <w:rsid w:val="000A3EA0"/>
    <w:rsid w:val="000A59CF"/>
    <w:rsid w:val="000B0E28"/>
    <w:rsid w:val="000B2A94"/>
    <w:rsid w:val="000C0704"/>
    <w:rsid w:val="000C481C"/>
    <w:rsid w:val="000C5F25"/>
    <w:rsid w:val="000D003A"/>
    <w:rsid w:val="000D0EB1"/>
    <w:rsid w:val="000D1317"/>
    <w:rsid w:val="000D1C37"/>
    <w:rsid w:val="000D3A24"/>
    <w:rsid w:val="000D3BE5"/>
    <w:rsid w:val="000D5AF2"/>
    <w:rsid w:val="000E1501"/>
    <w:rsid w:val="000E1721"/>
    <w:rsid w:val="000E21DC"/>
    <w:rsid w:val="000E2C5B"/>
    <w:rsid w:val="000E4D6D"/>
    <w:rsid w:val="000F0BBF"/>
    <w:rsid w:val="000F19B8"/>
    <w:rsid w:val="000F279C"/>
    <w:rsid w:val="000F553B"/>
    <w:rsid w:val="000F6E76"/>
    <w:rsid w:val="001026F4"/>
    <w:rsid w:val="0010277E"/>
    <w:rsid w:val="00107894"/>
    <w:rsid w:val="00110023"/>
    <w:rsid w:val="00110DF8"/>
    <w:rsid w:val="00112A58"/>
    <w:rsid w:val="00113131"/>
    <w:rsid w:val="00114B80"/>
    <w:rsid w:val="00114DFE"/>
    <w:rsid w:val="00121094"/>
    <w:rsid w:val="0012162B"/>
    <w:rsid w:val="00122659"/>
    <w:rsid w:val="001236B5"/>
    <w:rsid w:val="00126AF9"/>
    <w:rsid w:val="00130F71"/>
    <w:rsid w:val="00141E50"/>
    <w:rsid w:val="00142BFA"/>
    <w:rsid w:val="001440C2"/>
    <w:rsid w:val="0014432A"/>
    <w:rsid w:val="001446B4"/>
    <w:rsid w:val="001502B8"/>
    <w:rsid w:val="00152EA7"/>
    <w:rsid w:val="001550C4"/>
    <w:rsid w:val="001551B4"/>
    <w:rsid w:val="00156A60"/>
    <w:rsid w:val="00160984"/>
    <w:rsid w:val="00161165"/>
    <w:rsid w:val="00162A18"/>
    <w:rsid w:val="00165E9D"/>
    <w:rsid w:val="001679FA"/>
    <w:rsid w:val="001734B1"/>
    <w:rsid w:val="00173B36"/>
    <w:rsid w:val="00175796"/>
    <w:rsid w:val="001818A4"/>
    <w:rsid w:val="00184A9B"/>
    <w:rsid w:val="0018547C"/>
    <w:rsid w:val="0018698A"/>
    <w:rsid w:val="00187D5D"/>
    <w:rsid w:val="00190FCA"/>
    <w:rsid w:val="00192551"/>
    <w:rsid w:val="001944B3"/>
    <w:rsid w:val="00194E54"/>
    <w:rsid w:val="001A0EB0"/>
    <w:rsid w:val="001A0F65"/>
    <w:rsid w:val="001A1775"/>
    <w:rsid w:val="001A7FB8"/>
    <w:rsid w:val="001B07EC"/>
    <w:rsid w:val="001B47A4"/>
    <w:rsid w:val="001B4A13"/>
    <w:rsid w:val="001B4DC5"/>
    <w:rsid w:val="001B638B"/>
    <w:rsid w:val="001C0406"/>
    <w:rsid w:val="001C242D"/>
    <w:rsid w:val="001C441D"/>
    <w:rsid w:val="001C5266"/>
    <w:rsid w:val="001C7492"/>
    <w:rsid w:val="001D12E9"/>
    <w:rsid w:val="001D40FD"/>
    <w:rsid w:val="001D5B2D"/>
    <w:rsid w:val="001E1992"/>
    <w:rsid w:val="001E32A7"/>
    <w:rsid w:val="001E663A"/>
    <w:rsid w:val="001E72CB"/>
    <w:rsid w:val="001F11BF"/>
    <w:rsid w:val="001F2322"/>
    <w:rsid w:val="001F2439"/>
    <w:rsid w:val="001F27C2"/>
    <w:rsid w:val="001F3258"/>
    <w:rsid w:val="001F587F"/>
    <w:rsid w:val="0020197C"/>
    <w:rsid w:val="00202DB4"/>
    <w:rsid w:val="0020397E"/>
    <w:rsid w:val="002045AB"/>
    <w:rsid w:val="002058CA"/>
    <w:rsid w:val="00207DBA"/>
    <w:rsid w:val="00207EB3"/>
    <w:rsid w:val="00210146"/>
    <w:rsid w:val="00210F6D"/>
    <w:rsid w:val="00212C6A"/>
    <w:rsid w:val="00213176"/>
    <w:rsid w:val="00213CAF"/>
    <w:rsid w:val="00214C3F"/>
    <w:rsid w:val="00216725"/>
    <w:rsid w:val="002179C6"/>
    <w:rsid w:val="00225A01"/>
    <w:rsid w:val="00226C88"/>
    <w:rsid w:val="002278F7"/>
    <w:rsid w:val="0023423F"/>
    <w:rsid w:val="00237662"/>
    <w:rsid w:val="00240195"/>
    <w:rsid w:val="00241C55"/>
    <w:rsid w:val="00241D7D"/>
    <w:rsid w:val="0025002D"/>
    <w:rsid w:val="00251FE0"/>
    <w:rsid w:val="00253615"/>
    <w:rsid w:val="00255537"/>
    <w:rsid w:val="0025749A"/>
    <w:rsid w:val="0026041F"/>
    <w:rsid w:val="002615E8"/>
    <w:rsid w:val="00262502"/>
    <w:rsid w:val="002633A8"/>
    <w:rsid w:val="00263468"/>
    <w:rsid w:val="002747D1"/>
    <w:rsid w:val="002815BF"/>
    <w:rsid w:val="002821B1"/>
    <w:rsid w:val="0028289E"/>
    <w:rsid w:val="002965F5"/>
    <w:rsid w:val="002A2DA1"/>
    <w:rsid w:val="002A4274"/>
    <w:rsid w:val="002A62A9"/>
    <w:rsid w:val="002B1A1F"/>
    <w:rsid w:val="002B2CD2"/>
    <w:rsid w:val="002B3FDA"/>
    <w:rsid w:val="002B6AE0"/>
    <w:rsid w:val="002C26C8"/>
    <w:rsid w:val="002C3E89"/>
    <w:rsid w:val="002D108A"/>
    <w:rsid w:val="002D3DE7"/>
    <w:rsid w:val="002E2C3F"/>
    <w:rsid w:val="002E31FF"/>
    <w:rsid w:val="002E57C5"/>
    <w:rsid w:val="002E6699"/>
    <w:rsid w:val="002F043D"/>
    <w:rsid w:val="00302A1B"/>
    <w:rsid w:val="003119AD"/>
    <w:rsid w:val="00311A7D"/>
    <w:rsid w:val="00312495"/>
    <w:rsid w:val="0031293E"/>
    <w:rsid w:val="00313EB6"/>
    <w:rsid w:val="003150E9"/>
    <w:rsid w:val="00321931"/>
    <w:rsid w:val="00321BF4"/>
    <w:rsid w:val="00323740"/>
    <w:rsid w:val="00323BA2"/>
    <w:rsid w:val="0033152C"/>
    <w:rsid w:val="003425FC"/>
    <w:rsid w:val="003449CC"/>
    <w:rsid w:val="0034582D"/>
    <w:rsid w:val="003570F7"/>
    <w:rsid w:val="00360BAE"/>
    <w:rsid w:val="0036535D"/>
    <w:rsid w:val="003662EE"/>
    <w:rsid w:val="00366965"/>
    <w:rsid w:val="003714F9"/>
    <w:rsid w:val="003727FA"/>
    <w:rsid w:val="003778BA"/>
    <w:rsid w:val="00382169"/>
    <w:rsid w:val="00386071"/>
    <w:rsid w:val="00386C92"/>
    <w:rsid w:val="003913A3"/>
    <w:rsid w:val="00391984"/>
    <w:rsid w:val="00394AEB"/>
    <w:rsid w:val="0039525F"/>
    <w:rsid w:val="003A19BC"/>
    <w:rsid w:val="003A1F69"/>
    <w:rsid w:val="003A2980"/>
    <w:rsid w:val="003A73EF"/>
    <w:rsid w:val="003B347B"/>
    <w:rsid w:val="003B351C"/>
    <w:rsid w:val="003B3C61"/>
    <w:rsid w:val="003B5DF4"/>
    <w:rsid w:val="003C2919"/>
    <w:rsid w:val="003C3B8A"/>
    <w:rsid w:val="003C3C2D"/>
    <w:rsid w:val="003C5CDB"/>
    <w:rsid w:val="003D1747"/>
    <w:rsid w:val="003D1D19"/>
    <w:rsid w:val="003D3B4F"/>
    <w:rsid w:val="003D482C"/>
    <w:rsid w:val="003D650F"/>
    <w:rsid w:val="003D6861"/>
    <w:rsid w:val="003E0ED8"/>
    <w:rsid w:val="003E4258"/>
    <w:rsid w:val="003E57AA"/>
    <w:rsid w:val="003F2B08"/>
    <w:rsid w:val="003F46E5"/>
    <w:rsid w:val="003F5715"/>
    <w:rsid w:val="003F5CEE"/>
    <w:rsid w:val="003F634A"/>
    <w:rsid w:val="003F74D7"/>
    <w:rsid w:val="004011BD"/>
    <w:rsid w:val="00404A52"/>
    <w:rsid w:val="00405750"/>
    <w:rsid w:val="00405DA3"/>
    <w:rsid w:val="004131D4"/>
    <w:rsid w:val="00415966"/>
    <w:rsid w:val="00417C31"/>
    <w:rsid w:val="00422D76"/>
    <w:rsid w:val="00430854"/>
    <w:rsid w:val="00430E8B"/>
    <w:rsid w:val="00437F64"/>
    <w:rsid w:val="00443CD3"/>
    <w:rsid w:val="00444CD4"/>
    <w:rsid w:val="0044517C"/>
    <w:rsid w:val="004456EF"/>
    <w:rsid w:val="00446BE1"/>
    <w:rsid w:val="00451D65"/>
    <w:rsid w:val="004532BF"/>
    <w:rsid w:val="00453B13"/>
    <w:rsid w:val="00457149"/>
    <w:rsid w:val="004604AE"/>
    <w:rsid w:val="00470B7E"/>
    <w:rsid w:val="0047264C"/>
    <w:rsid w:val="0047270C"/>
    <w:rsid w:val="00476B35"/>
    <w:rsid w:val="004776D7"/>
    <w:rsid w:val="00485AC3"/>
    <w:rsid w:val="00486640"/>
    <w:rsid w:val="004902CE"/>
    <w:rsid w:val="004A3633"/>
    <w:rsid w:val="004A413B"/>
    <w:rsid w:val="004A78D0"/>
    <w:rsid w:val="004B14FC"/>
    <w:rsid w:val="004B3251"/>
    <w:rsid w:val="004B4157"/>
    <w:rsid w:val="004B66DE"/>
    <w:rsid w:val="004C2405"/>
    <w:rsid w:val="004C2BC9"/>
    <w:rsid w:val="004C6D34"/>
    <w:rsid w:val="004D055F"/>
    <w:rsid w:val="004D0AFD"/>
    <w:rsid w:val="004D2A6A"/>
    <w:rsid w:val="004D3B10"/>
    <w:rsid w:val="004E1108"/>
    <w:rsid w:val="004E54DA"/>
    <w:rsid w:val="004F0543"/>
    <w:rsid w:val="004F38CC"/>
    <w:rsid w:val="004F3DCF"/>
    <w:rsid w:val="004F4637"/>
    <w:rsid w:val="005003BB"/>
    <w:rsid w:val="00510565"/>
    <w:rsid w:val="00520B03"/>
    <w:rsid w:val="005220F0"/>
    <w:rsid w:val="0052528B"/>
    <w:rsid w:val="00531FB9"/>
    <w:rsid w:val="005322CF"/>
    <w:rsid w:val="00534374"/>
    <w:rsid w:val="00535EAF"/>
    <w:rsid w:val="00536327"/>
    <w:rsid w:val="00540CDE"/>
    <w:rsid w:val="0054151C"/>
    <w:rsid w:val="005466CA"/>
    <w:rsid w:val="005502AE"/>
    <w:rsid w:val="00552A4A"/>
    <w:rsid w:val="00554966"/>
    <w:rsid w:val="00554C1F"/>
    <w:rsid w:val="00554F4A"/>
    <w:rsid w:val="0056116F"/>
    <w:rsid w:val="00561CC8"/>
    <w:rsid w:val="00564AAE"/>
    <w:rsid w:val="005713C7"/>
    <w:rsid w:val="005719D9"/>
    <w:rsid w:val="00575631"/>
    <w:rsid w:val="0058120F"/>
    <w:rsid w:val="00581E40"/>
    <w:rsid w:val="00586528"/>
    <w:rsid w:val="005A0B34"/>
    <w:rsid w:val="005A609D"/>
    <w:rsid w:val="005A6946"/>
    <w:rsid w:val="005A7ACA"/>
    <w:rsid w:val="005B0C41"/>
    <w:rsid w:val="005B1506"/>
    <w:rsid w:val="005B49AE"/>
    <w:rsid w:val="005B49FA"/>
    <w:rsid w:val="005B4BE0"/>
    <w:rsid w:val="005B56A4"/>
    <w:rsid w:val="005C0627"/>
    <w:rsid w:val="005C0D9C"/>
    <w:rsid w:val="005C715B"/>
    <w:rsid w:val="005D556F"/>
    <w:rsid w:val="005D5A16"/>
    <w:rsid w:val="005E046B"/>
    <w:rsid w:val="005E1CBD"/>
    <w:rsid w:val="005E383A"/>
    <w:rsid w:val="005E4115"/>
    <w:rsid w:val="005E716D"/>
    <w:rsid w:val="005F1F6E"/>
    <w:rsid w:val="005F2D88"/>
    <w:rsid w:val="005F459D"/>
    <w:rsid w:val="005F4635"/>
    <w:rsid w:val="005F5FBF"/>
    <w:rsid w:val="00603E4F"/>
    <w:rsid w:val="0060408E"/>
    <w:rsid w:val="006062F7"/>
    <w:rsid w:val="00612E5F"/>
    <w:rsid w:val="0061689E"/>
    <w:rsid w:val="006177ED"/>
    <w:rsid w:val="00621E5F"/>
    <w:rsid w:val="006245EC"/>
    <w:rsid w:val="00625AC5"/>
    <w:rsid w:val="00634CDA"/>
    <w:rsid w:val="00634D3F"/>
    <w:rsid w:val="006367CC"/>
    <w:rsid w:val="0066397E"/>
    <w:rsid w:val="00663DC5"/>
    <w:rsid w:val="00664592"/>
    <w:rsid w:val="00670DD6"/>
    <w:rsid w:val="006736C8"/>
    <w:rsid w:val="00675FCA"/>
    <w:rsid w:val="0068357F"/>
    <w:rsid w:val="006863B6"/>
    <w:rsid w:val="006877BC"/>
    <w:rsid w:val="00691E10"/>
    <w:rsid w:val="00694BC2"/>
    <w:rsid w:val="006972CB"/>
    <w:rsid w:val="006A1517"/>
    <w:rsid w:val="006A3041"/>
    <w:rsid w:val="006A3355"/>
    <w:rsid w:val="006A4689"/>
    <w:rsid w:val="006A57BA"/>
    <w:rsid w:val="006A625C"/>
    <w:rsid w:val="006A7197"/>
    <w:rsid w:val="006B004C"/>
    <w:rsid w:val="006B2728"/>
    <w:rsid w:val="006B5093"/>
    <w:rsid w:val="006B5820"/>
    <w:rsid w:val="006B6378"/>
    <w:rsid w:val="006B765C"/>
    <w:rsid w:val="006C13C9"/>
    <w:rsid w:val="006C4500"/>
    <w:rsid w:val="006C47AD"/>
    <w:rsid w:val="006C4E5C"/>
    <w:rsid w:val="006D2D25"/>
    <w:rsid w:val="006D4276"/>
    <w:rsid w:val="006E08D0"/>
    <w:rsid w:val="006E23FA"/>
    <w:rsid w:val="006E2688"/>
    <w:rsid w:val="006E3135"/>
    <w:rsid w:val="006E7DB2"/>
    <w:rsid w:val="006F0081"/>
    <w:rsid w:val="006F2DEE"/>
    <w:rsid w:val="006F4423"/>
    <w:rsid w:val="006F49E4"/>
    <w:rsid w:val="006F4AD1"/>
    <w:rsid w:val="006F6CDA"/>
    <w:rsid w:val="007013CD"/>
    <w:rsid w:val="0070339F"/>
    <w:rsid w:val="0070341F"/>
    <w:rsid w:val="00705249"/>
    <w:rsid w:val="00705607"/>
    <w:rsid w:val="00705BC0"/>
    <w:rsid w:val="00705C12"/>
    <w:rsid w:val="00705FCC"/>
    <w:rsid w:val="00706F16"/>
    <w:rsid w:val="0071064E"/>
    <w:rsid w:val="00712736"/>
    <w:rsid w:val="00712D16"/>
    <w:rsid w:val="00715078"/>
    <w:rsid w:val="00715BCE"/>
    <w:rsid w:val="00723EF0"/>
    <w:rsid w:val="0072415B"/>
    <w:rsid w:val="00724806"/>
    <w:rsid w:val="00724F09"/>
    <w:rsid w:val="00727AE0"/>
    <w:rsid w:val="00740962"/>
    <w:rsid w:val="00743207"/>
    <w:rsid w:val="007433F9"/>
    <w:rsid w:val="00744F54"/>
    <w:rsid w:val="007456D9"/>
    <w:rsid w:val="00745B87"/>
    <w:rsid w:val="0074756C"/>
    <w:rsid w:val="007477E3"/>
    <w:rsid w:val="00750B6E"/>
    <w:rsid w:val="00752D22"/>
    <w:rsid w:val="007548D2"/>
    <w:rsid w:val="0075498A"/>
    <w:rsid w:val="00754D16"/>
    <w:rsid w:val="00762CE2"/>
    <w:rsid w:val="0076315F"/>
    <w:rsid w:val="00765608"/>
    <w:rsid w:val="00773F64"/>
    <w:rsid w:val="007741A4"/>
    <w:rsid w:val="00776120"/>
    <w:rsid w:val="0077655B"/>
    <w:rsid w:val="00783D6B"/>
    <w:rsid w:val="00785826"/>
    <w:rsid w:val="007909DF"/>
    <w:rsid w:val="00790FC7"/>
    <w:rsid w:val="00791CFF"/>
    <w:rsid w:val="00793BA0"/>
    <w:rsid w:val="007A3560"/>
    <w:rsid w:val="007A416F"/>
    <w:rsid w:val="007A4B4D"/>
    <w:rsid w:val="007A6821"/>
    <w:rsid w:val="007B1D7B"/>
    <w:rsid w:val="007B1DD4"/>
    <w:rsid w:val="007B1FB8"/>
    <w:rsid w:val="007B2195"/>
    <w:rsid w:val="007B2381"/>
    <w:rsid w:val="007B2517"/>
    <w:rsid w:val="007B3884"/>
    <w:rsid w:val="007B44E6"/>
    <w:rsid w:val="007B49DB"/>
    <w:rsid w:val="007B5D05"/>
    <w:rsid w:val="007B5E8A"/>
    <w:rsid w:val="007C088B"/>
    <w:rsid w:val="007C219D"/>
    <w:rsid w:val="007C26D5"/>
    <w:rsid w:val="007C28D0"/>
    <w:rsid w:val="007C4290"/>
    <w:rsid w:val="007C5233"/>
    <w:rsid w:val="007D2CAE"/>
    <w:rsid w:val="007D425E"/>
    <w:rsid w:val="007D4E58"/>
    <w:rsid w:val="007D6FDF"/>
    <w:rsid w:val="007D7075"/>
    <w:rsid w:val="007D7E01"/>
    <w:rsid w:val="007E1473"/>
    <w:rsid w:val="007E538F"/>
    <w:rsid w:val="007E5E8A"/>
    <w:rsid w:val="007E658E"/>
    <w:rsid w:val="007F206C"/>
    <w:rsid w:val="007F2CB4"/>
    <w:rsid w:val="008044D1"/>
    <w:rsid w:val="00810DF8"/>
    <w:rsid w:val="008115AB"/>
    <w:rsid w:val="008132B9"/>
    <w:rsid w:val="00821D6F"/>
    <w:rsid w:val="008224D6"/>
    <w:rsid w:val="00823A73"/>
    <w:rsid w:val="008253DA"/>
    <w:rsid w:val="0082571D"/>
    <w:rsid w:val="00827B92"/>
    <w:rsid w:val="00834B1E"/>
    <w:rsid w:val="00834D55"/>
    <w:rsid w:val="00835C92"/>
    <w:rsid w:val="008453E3"/>
    <w:rsid w:val="00846FCA"/>
    <w:rsid w:val="00855688"/>
    <w:rsid w:val="00855770"/>
    <w:rsid w:val="00855B09"/>
    <w:rsid w:val="008566B1"/>
    <w:rsid w:val="00857799"/>
    <w:rsid w:val="00866387"/>
    <w:rsid w:val="00870042"/>
    <w:rsid w:val="00881208"/>
    <w:rsid w:val="00882E80"/>
    <w:rsid w:val="00883660"/>
    <w:rsid w:val="00884934"/>
    <w:rsid w:val="00885E64"/>
    <w:rsid w:val="00885E73"/>
    <w:rsid w:val="00890248"/>
    <w:rsid w:val="00890FAD"/>
    <w:rsid w:val="00891ECA"/>
    <w:rsid w:val="00894F98"/>
    <w:rsid w:val="008960ED"/>
    <w:rsid w:val="0089715A"/>
    <w:rsid w:val="008A3EFF"/>
    <w:rsid w:val="008A55AD"/>
    <w:rsid w:val="008A60D7"/>
    <w:rsid w:val="008B4318"/>
    <w:rsid w:val="008C12E6"/>
    <w:rsid w:val="008C26ED"/>
    <w:rsid w:val="008C4022"/>
    <w:rsid w:val="008C4BDC"/>
    <w:rsid w:val="008C4E98"/>
    <w:rsid w:val="008D5CE4"/>
    <w:rsid w:val="008D5E73"/>
    <w:rsid w:val="008D607A"/>
    <w:rsid w:val="008D7F3B"/>
    <w:rsid w:val="008E2B3F"/>
    <w:rsid w:val="008E4869"/>
    <w:rsid w:val="008E4A86"/>
    <w:rsid w:val="008E4C3C"/>
    <w:rsid w:val="008E76EB"/>
    <w:rsid w:val="008F1F8F"/>
    <w:rsid w:val="008F33E7"/>
    <w:rsid w:val="008F5057"/>
    <w:rsid w:val="008F6E9F"/>
    <w:rsid w:val="008F7B4F"/>
    <w:rsid w:val="009007A2"/>
    <w:rsid w:val="00901B1F"/>
    <w:rsid w:val="0090505E"/>
    <w:rsid w:val="00911627"/>
    <w:rsid w:val="009134D7"/>
    <w:rsid w:val="00917901"/>
    <w:rsid w:val="009205CE"/>
    <w:rsid w:val="009224B0"/>
    <w:rsid w:val="00922D65"/>
    <w:rsid w:val="00927C41"/>
    <w:rsid w:val="00927D1C"/>
    <w:rsid w:val="009361B9"/>
    <w:rsid w:val="00943B30"/>
    <w:rsid w:val="00944B09"/>
    <w:rsid w:val="0094561F"/>
    <w:rsid w:val="00952F5F"/>
    <w:rsid w:val="00953DA0"/>
    <w:rsid w:val="00953DB0"/>
    <w:rsid w:val="00957F92"/>
    <w:rsid w:val="00961159"/>
    <w:rsid w:val="009618BE"/>
    <w:rsid w:val="00961AF5"/>
    <w:rsid w:val="00965281"/>
    <w:rsid w:val="0097299B"/>
    <w:rsid w:val="00973550"/>
    <w:rsid w:val="009744D0"/>
    <w:rsid w:val="00974BBC"/>
    <w:rsid w:val="00976A14"/>
    <w:rsid w:val="00980839"/>
    <w:rsid w:val="00982D7F"/>
    <w:rsid w:val="0098776D"/>
    <w:rsid w:val="00987AEA"/>
    <w:rsid w:val="009902B2"/>
    <w:rsid w:val="00995BE6"/>
    <w:rsid w:val="00996F93"/>
    <w:rsid w:val="00997E01"/>
    <w:rsid w:val="009A04ED"/>
    <w:rsid w:val="009A2A51"/>
    <w:rsid w:val="009A3B56"/>
    <w:rsid w:val="009A4419"/>
    <w:rsid w:val="009A5C70"/>
    <w:rsid w:val="009A7286"/>
    <w:rsid w:val="009A7E0F"/>
    <w:rsid w:val="009B0093"/>
    <w:rsid w:val="009B6891"/>
    <w:rsid w:val="009C17DC"/>
    <w:rsid w:val="009C1D23"/>
    <w:rsid w:val="009C278B"/>
    <w:rsid w:val="009C6DC6"/>
    <w:rsid w:val="009D0FEA"/>
    <w:rsid w:val="009D101C"/>
    <w:rsid w:val="009D14C4"/>
    <w:rsid w:val="009D14D2"/>
    <w:rsid w:val="009D462A"/>
    <w:rsid w:val="009D49A8"/>
    <w:rsid w:val="009D6CE6"/>
    <w:rsid w:val="009E0486"/>
    <w:rsid w:val="009E1B84"/>
    <w:rsid w:val="009E30F8"/>
    <w:rsid w:val="009E415D"/>
    <w:rsid w:val="009F476F"/>
    <w:rsid w:val="009F4C04"/>
    <w:rsid w:val="009F6E0E"/>
    <w:rsid w:val="00A01780"/>
    <w:rsid w:val="00A041C4"/>
    <w:rsid w:val="00A04708"/>
    <w:rsid w:val="00A04ECB"/>
    <w:rsid w:val="00A068CD"/>
    <w:rsid w:val="00A14B00"/>
    <w:rsid w:val="00A15CD4"/>
    <w:rsid w:val="00A16359"/>
    <w:rsid w:val="00A23782"/>
    <w:rsid w:val="00A24253"/>
    <w:rsid w:val="00A247FB"/>
    <w:rsid w:val="00A25558"/>
    <w:rsid w:val="00A25FB0"/>
    <w:rsid w:val="00A30332"/>
    <w:rsid w:val="00A3231D"/>
    <w:rsid w:val="00A32ED0"/>
    <w:rsid w:val="00A33279"/>
    <w:rsid w:val="00A34F24"/>
    <w:rsid w:val="00A35049"/>
    <w:rsid w:val="00A36317"/>
    <w:rsid w:val="00A37223"/>
    <w:rsid w:val="00A42AD9"/>
    <w:rsid w:val="00A43371"/>
    <w:rsid w:val="00A44042"/>
    <w:rsid w:val="00A44BB5"/>
    <w:rsid w:val="00A457FE"/>
    <w:rsid w:val="00A475AA"/>
    <w:rsid w:val="00A50CE6"/>
    <w:rsid w:val="00A529D1"/>
    <w:rsid w:val="00A52DA0"/>
    <w:rsid w:val="00A532EA"/>
    <w:rsid w:val="00A557F6"/>
    <w:rsid w:val="00A55D64"/>
    <w:rsid w:val="00A56EE7"/>
    <w:rsid w:val="00A570A2"/>
    <w:rsid w:val="00A61686"/>
    <w:rsid w:val="00A6378C"/>
    <w:rsid w:val="00A63998"/>
    <w:rsid w:val="00A63BC0"/>
    <w:rsid w:val="00A65C2A"/>
    <w:rsid w:val="00A7006F"/>
    <w:rsid w:val="00A7149D"/>
    <w:rsid w:val="00A72EFF"/>
    <w:rsid w:val="00A74309"/>
    <w:rsid w:val="00A76AEA"/>
    <w:rsid w:val="00A77C45"/>
    <w:rsid w:val="00A81123"/>
    <w:rsid w:val="00A81F3A"/>
    <w:rsid w:val="00A84BD3"/>
    <w:rsid w:val="00A86565"/>
    <w:rsid w:val="00A87C74"/>
    <w:rsid w:val="00A912F1"/>
    <w:rsid w:val="00A92777"/>
    <w:rsid w:val="00A9387E"/>
    <w:rsid w:val="00A94267"/>
    <w:rsid w:val="00AA1AFD"/>
    <w:rsid w:val="00AA1C4D"/>
    <w:rsid w:val="00AA33E4"/>
    <w:rsid w:val="00AA61D3"/>
    <w:rsid w:val="00AA75B0"/>
    <w:rsid w:val="00AB1885"/>
    <w:rsid w:val="00AB1E7B"/>
    <w:rsid w:val="00AB34D4"/>
    <w:rsid w:val="00AB374F"/>
    <w:rsid w:val="00AB440E"/>
    <w:rsid w:val="00AB69BE"/>
    <w:rsid w:val="00AC18E3"/>
    <w:rsid w:val="00AC2383"/>
    <w:rsid w:val="00AC38CC"/>
    <w:rsid w:val="00AD16A0"/>
    <w:rsid w:val="00AD20D1"/>
    <w:rsid w:val="00AD29A8"/>
    <w:rsid w:val="00AD4ABD"/>
    <w:rsid w:val="00AD7108"/>
    <w:rsid w:val="00AD74BB"/>
    <w:rsid w:val="00AE1109"/>
    <w:rsid w:val="00AE192C"/>
    <w:rsid w:val="00AE2A02"/>
    <w:rsid w:val="00AF0450"/>
    <w:rsid w:val="00AF0EFF"/>
    <w:rsid w:val="00AF2128"/>
    <w:rsid w:val="00AF407D"/>
    <w:rsid w:val="00AF6382"/>
    <w:rsid w:val="00AF68FC"/>
    <w:rsid w:val="00AF77C8"/>
    <w:rsid w:val="00B016E8"/>
    <w:rsid w:val="00B04243"/>
    <w:rsid w:val="00B0614A"/>
    <w:rsid w:val="00B12202"/>
    <w:rsid w:val="00B132CA"/>
    <w:rsid w:val="00B141F2"/>
    <w:rsid w:val="00B1473A"/>
    <w:rsid w:val="00B174DF"/>
    <w:rsid w:val="00B22BE7"/>
    <w:rsid w:val="00B2618C"/>
    <w:rsid w:val="00B309EE"/>
    <w:rsid w:val="00B31BCC"/>
    <w:rsid w:val="00B34C08"/>
    <w:rsid w:val="00B4016D"/>
    <w:rsid w:val="00B418F4"/>
    <w:rsid w:val="00B41A1C"/>
    <w:rsid w:val="00B434DC"/>
    <w:rsid w:val="00B4354E"/>
    <w:rsid w:val="00B51995"/>
    <w:rsid w:val="00B573DA"/>
    <w:rsid w:val="00B71270"/>
    <w:rsid w:val="00B71817"/>
    <w:rsid w:val="00B71BA4"/>
    <w:rsid w:val="00B71D80"/>
    <w:rsid w:val="00B7283C"/>
    <w:rsid w:val="00B7492F"/>
    <w:rsid w:val="00B76344"/>
    <w:rsid w:val="00B77FB3"/>
    <w:rsid w:val="00B81B2F"/>
    <w:rsid w:val="00B81DC5"/>
    <w:rsid w:val="00B8332B"/>
    <w:rsid w:val="00B85E8A"/>
    <w:rsid w:val="00B95758"/>
    <w:rsid w:val="00B96A13"/>
    <w:rsid w:val="00BA0FB7"/>
    <w:rsid w:val="00BA2267"/>
    <w:rsid w:val="00BA2E62"/>
    <w:rsid w:val="00BA653B"/>
    <w:rsid w:val="00BA66B0"/>
    <w:rsid w:val="00BB12BA"/>
    <w:rsid w:val="00BB32B0"/>
    <w:rsid w:val="00BB5349"/>
    <w:rsid w:val="00BB5BE3"/>
    <w:rsid w:val="00BB6C18"/>
    <w:rsid w:val="00BB702A"/>
    <w:rsid w:val="00BC0E49"/>
    <w:rsid w:val="00BC16D4"/>
    <w:rsid w:val="00BC1C8E"/>
    <w:rsid w:val="00BC20A2"/>
    <w:rsid w:val="00BC6565"/>
    <w:rsid w:val="00BD0269"/>
    <w:rsid w:val="00BD1110"/>
    <w:rsid w:val="00BD2260"/>
    <w:rsid w:val="00BD409B"/>
    <w:rsid w:val="00BD4458"/>
    <w:rsid w:val="00BD4709"/>
    <w:rsid w:val="00BD4F9E"/>
    <w:rsid w:val="00BD64BF"/>
    <w:rsid w:val="00BD6EBA"/>
    <w:rsid w:val="00BD7DE2"/>
    <w:rsid w:val="00BE153C"/>
    <w:rsid w:val="00BE3131"/>
    <w:rsid w:val="00BE439D"/>
    <w:rsid w:val="00BF0CC7"/>
    <w:rsid w:val="00BF1AE3"/>
    <w:rsid w:val="00BF2238"/>
    <w:rsid w:val="00BF35B8"/>
    <w:rsid w:val="00BF50B0"/>
    <w:rsid w:val="00BF61B9"/>
    <w:rsid w:val="00C0045A"/>
    <w:rsid w:val="00C015A3"/>
    <w:rsid w:val="00C01D08"/>
    <w:rsid w:val="00C01F9C"/>
    <w:rsid w:val="00C02334"/>
    <w:rsid w:val="00C026B3"/>
    <w:rsid w:val="00C10171"/>
    <w:rsid w:val="00C1364C"/>
    <w:rsid w:val="00C267C6"/>
    <w:rsid w:val="00C27AB2"/>
    <w:rsid w:val="00C33EAB"/>
    <w:rsid w:val="00C3661B"/>
    <w:rsid w:val="00C3679E"/>
    <w:rsid w:val="00C36F3C"/>
    <w:rsid w:val="00C41DA6"/>
    <w:rsid w:val="00C47C11"/>
    <w:rsid w:val="00C50282"/>
    <w:rsid w:val="00C52627"/>
    <w:rsid w:val="00C55C0C"/>
    <w:rsid w:val="00C60606"/>
    <w:rsid w:val="00C620E1"/>
    <w:rsid w:val="00C62189"/>
    <w:rsid w:val="00C63E2F"/>
    <w:rsid w:val="00C70988"/>
    <w:rsid w:val="00C741F4"/>
    <w:rsid w:val="00C831DD"/>
    <w:rsid w:val="00C85212"/>
    <w:rsid w:val="00C8528D"/>
    <w:rsid w:val="00C860ED"/>
    <w:rsid w:val="00C875DD"/>
    <w:rsid w:val="00C91622"/>
    <w:rsid w:val="00C91DE9"/>
    <w:rsid w:val="00C92CAC"/>
    <w:rsid w:val="00C9393A"/>
    <w:rsid w:val="00C94B84"/>
    <w:rsid w:val="00C95DF1"/>
    <w:rsid w:val="00C95E8B"/>
    <w:rsid w:val="00CA23AB"/>
    <w:rsid w:val="00CA54C7"/>
    <w:rsid w:val="00CA67F3"/>
    <w:rsid w:val="00CA688B"/>
    <w:rsid w:val="00CB0FC9"/>
    <w:rsid w:val="00CB2C1E"/>
    <w:rsid w:val="00CB6187"/>
    <w:rsid w:val="00CB7AAE"/>
    <w:rsid w:val="00CC0016"/>
    <w:rsid w:val="00CC38AB"/>
    <w:rsid w:val="00CC46A1"/>
    <w:rsid w:val="00CC519B"/>
    <w:rsid w:val="00CC5C7E"/>
    <w:rsid w:val="00CC77FF"/>
    <w:rsid w:val="00CD29A0"/>
    <w:rsid w:val="00CD59B7"/>
    <w:rsid w:val="00CE2F36"/>
    <w:rsid w:val="00CE30B6"/>
    <w:rsid w:val="00CE47C7"/>
    <w:rsid w:val="00CE66AB"/>
    <w:rsid w:val="00CE77DB"/>
    <w:rsid w:val="00CF0012"/>
    <w:rsid w:val="00CF06AE"/>
    <w:rsid w:val="00CF332B"/>
    <w:rsid w:val="00CF43DB"/>
    <w:rsid w:val="00CF6120"/>
    <w:rsid w:val="00CF7B2A"/>
    <w:rsid w:val="00D009C6"/>
    <w:rsid w:val="00D02113"/>
    <w:rsid w:val="00D053F5"/>
    <w:rsid w:val="00D12D0C"/>
    <w:rsid w:val="00D138E9"/>
    <w:rsid w:val="00D14254"/>
    <w:rsid w:val="00D148E0"/>
    <w:rsid w:val="00D21505"/>
    <w:rsid w:val="00D248EF"/>
    <w:rsid w:val="00D24DFC"/>
    <w:rsid w:val="00D2504F"/>
    <w:rsid w:val="00D3069D"/>
    <w:rsid w:val="00D31CAC"/>
    <w:rsid w:val="00D33668"/>
    <w:rsid w:val="00D34427"/>
    <w:rsid w:val="00D41DC8"/>
    <w:rsid w:val="00D459E3"/>
    <w:rsid w:val="00D46D21"/>
    <w:rsid w:val="00D47C0F"/>
    <w:rsid w:val="00D50009"/>
    <w:rsid w:val="00D61E7B"/>
    <w:rsid w:val="00D63C95"/>
    <w:rsid w:val="00D64AAE"/>
    <w:rsid w:val="00D67C0E"/>
    <w:rsid w:val="00D71802"/>
    <w:rsid w:val="00D74B50"/>
    <w:rsid w:val="00D753A7"/>
    <w:rsid w:val="00D800CC"/>
    <w:rsid w:val="00D81D3A"/>
    <w:rsid w:val="00D83FF1"/>
    <w:rsid w:val="00D84FFE"/>
    <w:rsid w:val="00D858EF"/>
    <w:rsid w:val="00D904E3"/>
    <w:rsid w:val="00D91F4F"/>
    <w:rsid w:val="00D93082"/>
    <w:rsid w:val="00D962DB"/>
    <w:rsid w:val="00DA588A"/>
    <w:rsid w:val="00DA5A3E"/>
    <w:rsid w:val="00DA66BF"/>
    <w:rsid w:val="00DB1BEA"/>
    <w:rsid w:val="00DB2EB9"/>
    <w:rsid w:val="00DC01DC"/>
    <w:rsid w:val="00DC28B8"/>
    <w:rsid w:val="00DC7FE9"/>
    <w:rsid w:val="00DD0977"/>
    <w:rsid w:val="00DD1796"/>
    <w:rsid w:val="00DD17C9"/>
    <w:rsid w:val="00DD37D5"/>
    <w:rsid w:val="00DD3D4C"/>
    <w:rsid w:val="00DD4F2F"/>
    <w:rsid w:val="00DE308C"/>
    <w:rsid w:val="00DE36C6"/>
    <w:rsid w:val="00DE3C72"/>
    <w:rsid w:val="00DE499C"/>
    <w:rsid w:val="00DE5860"/>
    <w:rsid w:val="00DE6B3D"/>
    <w:rsid w:val="00DF107C"/>
    <w:rsid w:val="00DF158E"/>
    <w:rsid w:val="00DF49E8"/>
    <w:rsid w:val="00DF5856"/>
    <w:rsid w:val="00E00972"/>
    <w:rsid w:val="00E0210D"/>
    <w:rsid w:val="00E074A8"/>
    <w:rsid w:val="00E12A7C"/>
    <w:rsid w:val="00E21491"/>
    <w:rsid w:val="00E22D4B"/>
    <w:rsid w:val="00E25256"/>
    <w:rsid w:val="00E320BD"/>
    <w:rsid w:val="00E33676"/>
    <w:rsid w:val="00E353CE"/>
    <w:rsid w:val="00E363C2"/>
    <w:rsid w:val="00E43320"/>
    <w:rsid w:val="00E44DAB"/>
    <w:rsid w:val="00E4541A"/>
    <w:rsid w:val="00E47785"/>
    <w:rsid w:val="00E51F3F"/>
    <w:rsid w:val="00E53653"/>
    <w:rsid w:val="00E61172"/>
    <w:rsid w:val="00E6207A"/>
    <w:rsid w:val="00E62734"/>
    <w:rsid w:val="00E64A11"/>
    <w:rsid w:val="00E6523F"/>
    <w:rsid w:val="00E67264"/>
    <w:rsid w:val="00E67AFB"/>
    <w:rsid w:val="00E67E98"/>
    <w:rsid w:val="00E71F76"/>
    <w:rsid w:val="00E71FA9"/>
    <w:rsid w:val="00E759FE"/>
    <w:rsid w:val="00E77A3E"/>
    <w:rsid w:val="00E810DB"/>
    <w:rsid w:val="00E865FE"/>
    <w:rsid w:val="00E9029A"/>
    <w:rsid w:val="00E906B5"/>
    <w:rsid w:val="00E92E04"/>
    <w:rsid w:val="00E941CE"/>
    <w:rsid w:val="00E94A9A"/>
    <w:rsid w:val="00E952A0"/>
    <w:rsid w:val="00E96D97"/>
    <w:rsid w:val="00EA202C"/>
    <w:rsid w:val="00EA5BE5"/>
    <w:rsid w:val="00EA6526"/>
    <w:rsid w:val="00EB0055"/>
    <w:rsid w:val="00EB05FC"/>
    <w:rsid w:val="00EB22C3"/>
    <w:rsid w:val="00EB2CAA"/>
    <w:rsid w:val="00EB5CA1"/>
    <w:rsid w:val="00EC036B"/>
    <w:rsid w:val="00EC08D6"/>
    <w:rsid w:val="00EC0E46"/>
    <w:rsid w:val="00EC2664"/>
    <w:rsid w:val="00EC4F7B"/>
    <w:rsid w:val="00EC6B07"/>
    <w:rsid w:val="00EC78D0"/>
    <w:rsid w:val="00ED29A3"/>
    <w:rsid w:val="00ED4470"/>
    <w:rsid w:val="00ED4C0A"/>
    <w:rsid w:val="00ED5EAD"/>
    <w:rsid w:val="00EE1F0B"/>
    <w:rsid w:val="00EE33F0"/>
    <w:rsid w:val="00EE4EDC"/>
    <w:rsid w:val="00EE58A1"/>
    <w:rsid w:val="00EE6DF6"/>
    <w:rsid w:val="00EE7298"/>
    <w:rsid w:val="00EE78E0"/>
    <w:rsid w:val="00EF0D51"/>
    <w:rsid w:val="00EF4B2D"/>
    <w:rsid w:val="00F0144D"/>
    <w:rsid w:val="00F02320"/>
    <w:rsid w:val="00F02B82"/>
    <w:rsid w:val="00F030F2"/>
    <w:rsid w:val="00F060D2"/>
    <w:rsid w:val="00F06A94"/>
    <w:rsid w:val="00F07683"/>
    <w:rsid w:val="00F076D4"/>
    <w:rsid w:val="00F13196"/>
    <w:rsid w:val="00F231BB"/>
    <w:rsid w:val="00F237C2"/>
    <w:rsid w:val="00F25CD1"/>
    <w:rsid w:val="00F26246"/>
    <w:rsid w:val="00F262E0"/>
    <w:rsid w:val="00F3054A"/>
    <w:rsid w:val="00F32F43"/>
    <w:rsid w:val="00F3585F"/>
    <w:rsid w:val="00F4172D"/>
    <w:rsid w:val="00F43DA6"/>
    <w:rsid w:val="00F46FDA"/>
    <w:rsid w:val="00F52411"/>
    <w:rsid w:val="00F535C3"/>
    <w:rsid w:val="00F55B00"/>
    <w:rsid w:val="00F57213"/>
    <w:rsid w:val="00F66D10"/>
    <w:rsid w:val="00F741CB"/>
    <w:rsid w:val="00F75525"/>
    <w:rsid w:val="00F77EC1"/>
    <w:rsid w:val="00F80C51"/>
    <w:rsid w:val="00F80DE5"/>
    <w:rsid w:val="00F85823"/>
    <w:rsid w:val="00F876F2"/>
    <w:rsid w:val="00F87A71"/>
    <w:rsid w:val="00F91CA5"/>
    <w:rsid w:val="00F91D50"/>
    <w:rsid w:val="00F92D42"/>
    <w:rsid w:val="00F942F4"/>
    <w:rsid w:val="00F9495C"/>
    <w:rsid w:val="00F94FC9"/>
    <w:rsid w:val="00F96B4B"/>
    <w:rsid w:val="00FA0764"/>
    <w:rsid w:val="00FA15E4"/>
    <w:rsid w:val="00FA2C5F"/>
    <w:rsid w:val="00FA4508"/>
    <w:rsid w:val="00FA48FE"/>
    <w:rsid w:val="00FA5E2C"/>
    <w:rsid w:val="00FA66BF"/>
    <w:rsid w:val="00FA6DF3"/>
    <w:rsid w:val="00FB0007"/>
    <w:rsid w:val="00FB0F03"/>
    <w:rsid w:val="00FB19F7"/>
    <w:rsid w:val="00FB254F"/>
    <w:rsid w:val="00FC37A9"/>
    <w:rsid w:val="00FC6A68"/>
    <w:rsid w:val="00FC7377"/>
    <w:rsid w:val="00FC7C40"/>
    <w:rsid w:val="00FD40F7"/>
    <w:rsid w:val="00FD6E56"/>
    <w:rsid w:val="00FD7B84"/>
    <w:rsid w:val="00FE02C5"/>
    <w:rsid w:val="00FE1C9F"/>
    <w:rsid w:val="00FE30CB"/>
    <w:rsid w:val="00FE380F"/>
    <w:rsid w:val="00FE55EB"/>
    <w:rsid w:val="00FE7741"/>
    <w:rsid w:val="00FF0D0C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9201"/>
    <o:shapelayout v:ext="edit">
      <o:idmap v:ext="edit" data="1"/>
    </o:shapelayout>
  </w:shapeDefaults>
  <w:decimalSymbol w:val="."/>
  <w:listSeparator w:val=","/>
  <w14:docId w14:val="34282EDF"/>
  <w14:defaultImageDpi w14:val="300"/>
  <w15:docId w15:val="{C74D5F70-FFFF-4AF1-BD19-F0FF6B87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44D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9D101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6B4B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E2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1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9D101C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"/>
    <w:rsid w:val="00F96B4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085E2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706F16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header"/>
    <w:basedOn w:val="a"/>
    <w:link w:val="a4"/>
    <w:unhideWhenUsed/>
    <w:rsid w:val="00F9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F96B4B"/>
  </w:style>
  <w:style w:type="paragraph" w:styleId="a5">
    <w:name w:val="footer"/>
    <w:basedOn w:val="a"/>
    <w:link w:val="a6"/>
    <w:unhideWhenUsed/>
    <w:rsid w:val="00F9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semiHidden/>
    <w:rsid w:val="00F96B4B"/>
  </w:style>
  <w:style w:type="paragraph" w:styleId="a7">
    <w:name w:val="No Spacing"/>
    <w:link w:val="a8"/>
    <w:uiPriority w:val="1"/>
    <w:qFormat/>
    <w:rsid w:val="00F96B4B"/>
    <w:rPr>
      <w:sz w:val="22"/>
      <w:szCs w:val="22"/>
    </w:rPr>
  </w:style>
  <w:style w:type="character" w:customStyle="1" w:styleId="a8">
    <w:name w:val="無間距 字元"/>
    <w:link w:val="a7"/>
    <w:uiPriority w:val="1"/>
    <w:rsid w:val="00AF2128"/>
    <w:rPr>
      <w:sz w:val="22"/>
      <w:szCs w:val="22"/>
      <w:lang w:val="en-US" w:eastAsia="en-US" w:bidi="ar-SA"/>
    </w:rPr>
  </w:style>
  <w:style w:type="character" w:styleId="a9">
    <w:name w:val="Placeholder Text"/>
    <w:uiPriority w:val="99"/>
    <w:semiHidden/>
    <w:rsid w:val="00F96B4B"/>
    <w:rPr>
      <w:color w:val="808080"/>
    </w:rPr>
  </w:style>
  <w:style w:type="paragraph" w:styleId="aa">
    <w:name w:val="Balloon Text"/>
    <w:basedOn w:val="a"/>
    <w:link w:val="ab"/>
    <w:semiHidden/>
    <w:unhideWhenUsed/>
    <w:rsid w:val="00F96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註解方塊文字 字元"/>
    <w:link w:val="aa"/>
    <w:uiPriority w:val="99"/>
    <w:semiHidden/>
    <w:rsid w:val="00F96B4B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F96B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annotation reference"/>
    <w:basedOn w:val="a0"/>
    <w:uiPriority w:val="99"/>
    <w:semiHidden/>
    <w:unhideWhenUsed/>
    <w:rsid w:val="00901B1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01B1F"/>
    <w:pPr>
      <w:spacing w:line="240" w:lineRule="auto"/>
    </w:pPr>
    <w:rPr>
      <w:sz w:val="20"/>
      <w:szCs w:val="20"/>
    </w:rPr>
  </w:style>
  <w:style w:type="character" w:customStyle="1" w:styleId="af">
    <w:name w:val="註解文字 字元"/>
    <w:basedOn w:val="a0"/>
    <w:link w:val="ae"/>
    <w:uiPriority w:val="99"/>
    <w:semiHidden/>
    <w:rsid w:val="00901B1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901B1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901B1F"/>
    <w:rPr>
      <w:b/>
      <w:bCs/>
    </w:rPr>
  </w:style>
  <w:style w:type="paragraph" w:styleId="af2">
    <w:name w:val="List Paragraph"/>
    <w:basedOn w:val="a"/>
    <w:uiPriority w:val="34"/>
    <w:qFormat/>
    <w:rsid w:val="00BB32B0"/>
    <w:pPr>
      <w:ind w:left="720"/>
      <w:contextualSpacing/>
    </w:pPr>
  </w:style>
  <w:style w:type="table" w:customStyle="1" w:styleId="TableGrid12">
    <w:name w:val="Table Grid12"/>
    <w:basedOn w:val="a1"/>
    <w:next w:val="ac"/>
    <w:rsid w:val="001734B1"/>
    <w:rPr>
      <w:rFonts w:asciiTheme="minorHAnsi" w:eastAsia="Times New Roman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41">
    <w:name w:val="Table Grid41"/>
    <w:basedOn w:val="a1"/>
    <w:rsid w:val="00BD4F9E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92">
    <w:name w:val="Table Grid92"/>
    <w:basedOn w:val="a1"/>
    <w:next w:val="ac"/>
    <w:rsid w:val="00DD1796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3">
    <w:name w:val="Hyperlink"/>
    <w:basedOn w:val="a0"/>
    <w:uiPriority w:val="99"/>
    <w:unhideWhenUsed/>
    <w:rsid w:val="00A457FE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A457FE"/>
    <w:rPr>
      <w:color w:val="800080"/>
      <w:u w:val="single"/>
    </w:rPr>
  </w:style>
  <w:style w:type="paragraph" w:customStyle="1" w:styleId="font5">
    <w:name w:val="font5"/>
    <w:basedOn w:val="a"/>
    <w:rsid w:val="00A457FE"/>
    <w:pPr>
      <w:spacing w:before="100" w:beforeAutospacing="1" w:after="100" w:afterAutospacing="1" w:line="240" w:lineRule="auto"/>
    </w:pPr>
    <w:rPr>
      <w:rFonts w:ascii="細明體" w:eastAsia="細明體" w:hAnsi="細明體" w:cs="新細明體"/>
      <w:sz w:val="18"/>
      <w:szCs w:val="18"/>
      <w:lang w:eastAsia="zh-TW"/>
    </w:rPr>
  </w:style>
  <w:style w:type="paragraph" w:customStyle="1" w:styleId="xl63">
    <w:name w:val="xl63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4">
    <w:name w:val="xl64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5">
    <w:name w:val="xl65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6">
    <w:name w:val="xl66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7">
    <w:name w:val="xl67"/>
    <w:basedOn w:val="a"/>
    <w:rsid w:val="00A457FE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table" w:styleId="2-3">
    <w:name w:val="Medium List 2 Accent 3"/>
    <w:basedOn w:val="a1"/>
    <w:uiPriority w:val="61"/>
    <w:rsid w:val="00A457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font6">
    <w:name w:val="font6"/>
    <w:basedOn w:val="a"/>
    <w:rsid w:val="00AD16A0"/>
    <w:pPr>
      <w:spacing w:before="100" w:beforeAutospacing="1" w:after="100" w:afterAutospacing="1" w:line="240" w:lineRule="auto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font7">
    <w:name w:val="font7"/>
    <w:basedOn w:val="a"/>
    <w:rsid w:val="00AD16A0"/>
    <w:pPr>
      <w:spacing w:before="100" w:beforeAutospacing="1" w:after="100" w:afterAutospacing="1" w:line="240" w:lineRule="auto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68">
    <w:name w:val="xl68"/>
    <w:basedOn w:val="a"/>
    <w:rsid w:val="00AD16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69">
    <w:name w:val="xl69"/>
    <w:basedOn w:val="a"/>
    <w:rsid w:val="00AD16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70">
    <w:name w:val="xl70"/>
    <w:basedOn w:val="a"/>
    <w:rsid w:val="00C93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table" w:styleId="2-4">
    <w:name w:val="Medium List 2 Accent 4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">
    <w:name w:val="Medium List 1 Accent 3"/>
    <w:basedOn w:val="a1"/>
    <w:uiPriority w:val="60"/>
    <w:rsid w:val="00A247FB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6">
    <w:name w:val="Medium List 1 Accent 6"/>
    <w:basedOn w:val="a1"/>
    <w:uiPriority w:val="19"/>
    <w:qFormat/>
    <w:rsid w:val="0021014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6">
    <w:name w:val="Light Shading Accent 6"/>
    <w:basedOn w:val="a1"/>
    <w:uiPriority w:val="69"/>
    <w:rsid w:val="0021014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0">
    <w:name w:val="Light List Accent 6"/>
    <w:basedOn w:val="a1"/>
    <w:uiPriority w:val="70"/>
    <w:rsid w:val="0021014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Standard">
    <w:name w:val="Standard"/>
    <w:qFormat/>
    <w:rsid w:val="00210146"/>
    <w:pPr>
      <w:overflowPunct w:val="0"/>
      <w:autoSpaceDE w:val="0"/>
      <w:autoSpaceDN w:val="0"/>
      <w:adjustRightInd w:val="0"/>
      <w:textAlignment w:val="baseline"/>
    </w:pPr>
    <w:rPr>
      <w:rFonts w:ascii="Arial" w:eastAsiaTheme="minorEastAsia" w:hAnsi="Arial"/>
      <w:sz w:val="22"/>
      <w:lang w:val="de-DE" w:eastAsia="de-DE"/>
    </w:rPr>
  </w:style>
  <w:style w:type="table" w:styleId="3-6">
    <w:name w:val="Medium Grid 3 Accent 6"/>
    <w:basedOn w:val="a1"/>
    <w:uiPriority w:val="33"/>
    <w:qFormat/>
    <w:rsid w:val="0034582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-2">
    <w:name w:val="Medium List 1 Accent 2"/>
    <w:basedOn w:val="a1"/>
    <w:uiPriority w:val="60"/>
    <w:rsid w:val="0034582D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5">
    <w:name w:val="Colorful List Accent 5"/>
    <w:basedOn w:val="a1"/>
    <w:uiPriority w:val="67"/>
    <w:rsid w:val="0034582D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5">
    <w:name w:val="Colorful List"/>
    <w:basedOn w:val="a1"/>
    <w:uiPriority w:val="34"/>
    <w:qFormat/>
    <w:rsid w:val="0034582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6">
    <w:name w:val="TOC Heading"/>
    <w:basedOn w:val="1"/>
    <w:next w:val="a"/>
    <w:uiPriority w:val="39"/>
    <w:semiHidden/>
    <w:unhideWhenUsed/>
    <w:qFormat/>
    <w:rsid w:val="006E08D0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TW"/>
    </w:rPr>
  </w:style>
  <w:style w:type="paragraph" w:styleId="21">
    <w:name w:val="toc 2"/>
    <w:basedOn w:val="a"/>
    <w:next w:val="a"/>
    <w:autoRedefine/>
    <w:uiPriority w:val="39"/>
    <w:unhideWhenUsed/>
    <w:qFormat/>
    <w:rsid w:val="006E08D0"/>
    <w:pPr>
      <w:spacing w:after="100"/>
      <w:ind w:left="220"/>
    </w:pPr>
    <w:rPr>
      <w:rFonts w:asciiTheme="minorHAnsi" w:eastAsiaTheme="minorEastAsia" w:hAnsiTheme="minorHAnsi" w:cstheme="minorBidi"/>
      <w:lang w:eastAsia="zh-TW"/>
    </w:rPr>
  </w:style>
  <w:style w:type="paragraph" w:styleId="11">
    <w:name w:val="toc 1"/>
    <w:basedOn w:val="a"/>
    <w:next w:val="a"/>
    <w:autoRedefine/>
    <w:uiPriority w:val="39"/>
    <w:unhideWhenUsed/>
    <w:qFormat/>
    <w:rsid w:val="006E08D0"/>
    <w:pPr>
      <w:spacing w:after="100"/>
    </w:pPr>
    <w:rPr>
      <w:rFonts w:asciiTheme="minorHAnsi" w:eastAsiaTheme="minorEastAsia" w:hAnsiTheme="minorHAnsi" w:cstheme="minorBidi"/>
      <w:lang w:eastAsia="zh-TW"/>
    </w:rPr>
  </w:style>
  <w:style w:type="paragraph" w:styleId="31">
    <w:name w:val="toc 3"/>
    <w:basedOn w:val="a"/>
    <w:next w:val="a"/>
    <w:autoRedefine/>
    <w:uiPriority w:val="39"/>
    <w:unhideWhenUsed/>
    <w:qFormat/>
    <w:rsid w:val="006E08D0"/>
    <w:pPr>
      <w:spacing w:after="100"/>
      <w:ind w:left="440"/>
    </w:pPr>
    <w:rPr>
      <w:rFonts w:asciiTheme="minorHAnsi" w:eastAsiaTheme="minorEastAsia" w:hAnsiTheme="minorHAnsi" w:cstheme="minorBidi"/>
      <w:lang w:eastAsia="zh-TW"/>
    </w:rPr>
  </w:style>
  <w:style w:type="paragraph" w:styleId="7">
    <w:name w:val="toc 7"/>
    <w:basedOn w:val="a"/>
    <w:next w:val="a"/>
    <w:autoRedefine/>
    <w:uiPriority w:val="39"/>
    <w:unhideWhenUsed/>
    <w:rsid w:val="00823A73"/>
    <w:pPr>
      <w:ind w:leftChars="1200" w:left="2880"/>
    </w:pPr>
  </w:style>
  <w:style w:type="table" w:customStyle="1" w:styleId="TableGrid8">
    <w:name w:val="Table Grid8"/>
    <w:basedOn w:val="a1"/>
    <w:next w:val="ac"/>
    <w:rsid w:val="0074756C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Default">
    <w:name w:val="Default"/>
    <w:rsid w:val="000D003A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600" w:left="144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5">
    <w:name w:val="toc 5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800" w:left="192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6">
    <w:name w:val="toc 6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000" w:left="240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8">
    <w:name w:val="toc 8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400" w:left="336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9">
    <w:name w:val="toc 9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600" w:left="384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customStyle="1" w:styleId="xl71">
    <w:name w:val="xl71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2">
    <w:name w:val="xl72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3">
    <w:name w:val="xl73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5DCE4"/>
      <w:spacing w:before="100" w:beforeAutospacing="1" w:after="100" w:afterAutospacing="1" w:line="240" w:lineRule="auto"/>
      <w:jc w:val="center"/>
      <w:textAlignment w:val="center"/>
    </w:pPr>
    <w:rPr>
      <w:rFonts w:ascii="微軟正黑體" w:eastAsia="微軟正黑體" w:hAnsi="微軟正黑體" w:cs="新細明體"/>
      <w:b/>
      <w:bCs/>
      <w:sz w:val="12"/>
      <w:szCs w:val="12"/>
      <w:lang w:eastAsia="zh-TW"/>
    </w:rPr>
  </w:style>
  <w:style w:type="paragraph" w:customStyle="1" w:styleId="xl74">
    <w:name w:val="xl74"/>
    <w:basedOn w:val="a"/>
    <w:rsid w:val="00A570A2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5">
    <w:name w:val="xl75"/>
    <w:basedOn w:val="a"/>
    <w:rsid w:val="00A570A2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6">
    <w:name w:val="xl76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7">
    <w:name w:val="xl77"/>
    <w:basedOn w:val="a"/>
    <w:rsid w:val="00A570A2"/>
    <w:pP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8">
    <w:name w:val="xl78"/>
    <w:basedOn w:val="a"/>
    <w:rsid w:val="00F87A71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9">
    <w:name w:val="xl79"/>
    <w:basedOn w:val="a"/>
    <w:rsid w:val="00F87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80">
    <w:name w:val="xl80"/>
    <w:basedOn w:val="a"/>
    <w:rsid w:val="00F87A71"/>
    <w:pP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81">
    <w:name w:val="xl81"/>
    <w:basedOn w:val="a"/>
    <w:rsid w:val="00F87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Appendix">
    <w:name w:val="Appendix"/>
    <w:basedOn w:val="1"/>
    <w:next w:val="a"/>
    <w:qFormat/>
    <w:rsid w:val="00855770"/>
    <w:pPr>
      <w:keepLines/>
      <w:pageBreakBefore/>
      <w:numPr>
        <w:ilvl w:val="3"/>
        <w:numId w:val="32"/>
      </w:numPr>
      <w:spacing w:before="0" w:after="0"/>
      <w:jc w:val="both"/>
    </w:pPr>
    <w:rPr>
      <w:rFonts w:asciiTheme="minorHAnsi" w:eastAsiaTheme="majorEastAsia" w:hAnsiTheme="minorHAnsi" w:cstheme="minorHAnsi"/>
      <w:color w:val="404040" w:themeColor="text1" w:themeTint="BF"/>
      <w:kern w:val="0"/>
      <w:sz w:val="28"/>
      <w:szCs w:val="28"/>
    </w:rPr>
  </w:style>
  <w:style w:type="table" w:customStyle="1" w:styleId="TableGrid42">
    <w:name w:val="Table Grid42"/>
    <w:basedOn w:val="a1"/>
    <w:rsid w:val="0085577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121">
    <w:name w:val="Table Grid121"/>
    <w:basedOn w:val="a1"/>
    <w:next w:val="ac"/>
    <w:rsid w:val="00BC656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xl82">
    <w:name w:val="xl82"/>
    <w:basedOn w:val="a"/>
    <w:rsid w:val="008960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83">
    <w:name w:val="xl83"/>
    <w:basedOn w:val="a"/>
    <w:rsid w:val="008960ED"/>
    <w:pPr>
      <w:spacing w:before="100" w:beforeAutospacing="1" w:after="100" w:afterAutospacing="1" w:line="240" w:lineRule="auto"/>
    </w:pPr>
    <w:rPr>
      <w:rFonts w:ascii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Personal\Joelene\Joelene%20Admin%20Work\Project%20Templates\Templates\DOCX%20Format\QUALITY%20SYSTEMS%20PROCEDURE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IC Document" ma:contentTypeID="0x010100B6BF2C96DB654D4090691BD99F2791B8009F605E6F4A46C54C827EAAB3CE4DE723" ma:contentTypeVersion="3" ma:contentTypeDescription="" ma:contentTypeScope="" ma:versionID="15bd695be5d5cc43a29eceba73ee5ecb">
  <xsd:schema xmlns:xsd="http://www.w3.org/2001/XMLSchema" xmlns:xs="http://www.w3.org/2001/XMLSchema" xmlns:p="http://schemas.microsoft.com/office/2006/metadata/properties" xmlns:ns2="http://schemas.microsoft.com/sharepoint/v3/fields" xmlns:ns3="d3353496-fbbb-41fb-a09b-41a748878dab" targetNamespace="http://schemas.microsoft.com/office/2006/metadata/properties" ma:root="true" ma:fieldsID="60b75b14f0c3c91060c009f212661d2b" ns2:_="" ns3:_="">
    <xsd:import namespace="http://schemas.microsoft.com/sharepoint/v3/fields"/>
    <xsd:import namespace="d3353496-fbbb-41fb-a09b-41a748878dab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3:CIC_x0020_Document_x0020_Type" minOccurs="0"/>
                <xsd:element ref="ns3:CIC_x0020_Service_x0020_Type" minOccurs="0"/>
                <xsd:element ref="ns3:CIC_x0020_Service_x0020_Market" minOccurs="0"/>
                <xsd:element ref="ns3:CIC_x0020_Training_x0020_Topic" minOccurs="0"/>
                <xsd:element ref="ns3:CIC_x0020_QMI_x0020_Se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2" nillable="true" ma:displayName="Revision" ma:internalName="_Revis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53496-fbbb-41fb-a09b-41a748878dab" elementFormDefault="qualified">
    <xsd:import namespace="http://schemas.microsoft.com/office/2006/documentManagement/types"/>
    <xsd:import namespace="http://schemas.microsoft.com/office/infopath/2007/PartnerControls"/>
    <xsd:element name="CIC_x0020_Document_x0020_Type" ma:index="3" nillable="true" ma:displayName="CIC Document Type" ma:default="-Select-" ma:format="Dropdown" ma:internalName="CIC_x0020_Document_x0020_Type">
      <xsd:simpleType>
        <xsd:restriction base="dms:Choice">
          <xsd:enumeration value="-Select-"/>
          <xsd:enumeration value="Controlled Form"/>
          <xsd:enumeration value="Controlled Training Guide"/>
          <xsd:enumeration value="Controlled WIs"/>
          <xsd:enumeration value="Form Template"/>
          <xsd:enumeration value="Training Presentation"/>
          <xsd:enumeration value="Training Exercises"/>
        </xsd:restriction>
      </xsd:simpleType>
    </xsd:element>
    <xsd:element name="CIC_x0020_Service_x0020_Type" ma:index="4" nillable="true" ma:displayName="CIC Service Type" ma:default="-Select-" ma:format="Dropdown" ma:internalName="CIC_x0020_Service_x0020_Type">
      <xsd:simpleType>
        <xsd:restriction base="dms:Choice">
          <xsd:enumeration value="-Select-"/>
          <xsd:enumeration value="Auditing"/>
          <xsd:enumeration value="CA MDEL"/>
          <xsd:enumeration value="CA MDL"/>
          <xsd:enumeration value="EU CER"/>
          <xsd:enumeration value="EU Technical File"/>
          <xsd:enumeration value="FDA 510(k)"/>
          <xsd:enumeration value="FDA 513(g)"/>
          <xsd:enumeration value="FDA Consulting"/>
          <xsd:enumeration value="GG eQMS"/>
          <xsd:enumeration value="Internal QMS"/>
          <xsd:enumeration value="IS Consulting"/>
          <xsd:enumeration value="IS Holder"/>
          <xsd:enumeration value="IS Vigilance"/>
          <xsd:enumeration value="MX Modification"/>
          <xsd:enumeration value="MX Registration Holder"/>
          <xsd:enumeration value="MX Registrations"/>
          <xsd:enumeration value="MX Renewals"/>
          <xsd:enumeration value="MX Rights Transfers"/>
          <xsd:enumeration value="MX Vigilance"/>
          <xsd:enumeration value="QMI"/>
          <xsd:enumeration value="RAMS"/>
          <xsd:enumeration value="Regulatory Pathway"/>
          <xsd:enumeration value="Regulatory Research"/>
          <xsd:enumeration value="Risk Management"/>
          <xsd:enumeration value="Step One"/>
          <xsd:enumeration value="Training"/>
        </xsd:restriction>
      </xsd:simpleType>
    </xsd:element>
    <xsd:element name="CIC_x0020_Service_x0020_Market" ma:index="5" nillable="true" ma:displayName="CIC Service Market" ma:default="-Select-" ma:format="Dropdown" ma:internalName="CIC_x0020_Service_x0020_Market">
      <xsd:simpleType>
        <xsd:restriction base="dms:Choice">
          <xsd:enumeration value="-Select-"/>
          <xsd:enumeration value="AU"/>
          <xsd:enumeration value="BR"/>
          <xsd:enumeration value="CA"/>
          <xsd:enumeration value="CN"/>
          <xsd:enumeration value="CO"/>
          <xsd:enumeration value="CR"/>
          <xsd:enumeration value="EU"/>
          <xsd:enumeration value="Global"/>
          <xsd:enumeration value="HK"/>
          <xsd:enumeration value="IS"/>
          <xsd:enumeration value="JP"/>
          <xsd:enumeration value="MX"/>
          <xsd:enumeration value="PE"/>
          <xsd:enumeration value="US"/>
        </xsd:restriction>
      </xsd:simpleType>
    </xsd:element>
    <xsd:element name="CIC_x0020_Training_x0020_Topic" ma:index="6" nillable="true" ma:displayName="CIC Training Topic" ma:default="-Select-" ma:format="Dropdown" ma:internalName="CIC_x0020_Training_x0020_Topic">
      <xsd:simpleType>
        <xsd:restriction base="dms:Choice">
          <xsd:enumeration value="-Select-"/>
          <xsd:enumeration value="IVDR"/>
          <xsd:enumeration value="MDSAP"/>
          <xsd:enumeration value="MDR"/>
          <xsd:enumeration value="QMS ISO"/>
          <xsd:enumeration value="QMS Other"/>
          <xsd:enumeration value="Risk Management"/>
          <xsd:enumeration value="UDI"/>
        </xsd:restriction>
      </xsd:simpleType>
    </xsd:element>
    <xsd:element name="CIC_x0020_QMI_x0020_Section" ma:index="7" nillable="true" ma:displayName="CIC QMI Section" ma:default="-Select-" ma:format="Dropdown" ma:internalName="CIC_x0020_QMI_x0020_Section">
      <xsd:simpleType>
        <xsd:restriction base="dms:Choice">
          <xsd:enumeration value="-Select-"/>
          <xsd:enumeration value="Section 4"/>
          <xsd:enumeration value="Section 5"/>
          <xsd:enumeration value="Section 6"/>
          <xsd:enumeration value="Section 7"/>
          <xsd:enumeration value="Section 8"/>
          <xsd:enumeration value="Sectio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IC_x0020_Service_x0020_Market xmlns="d3353496-fbbb-41fb-a09b-41a748878dab">Global</CIC_x0020_Service_x0020_Market>
    <CIC_x0020_Service_x0020_Type xmlns="d3353496-fbbb-41fb-a09b-41a748878dab">QMI</CIC_x0020_Service_x0020_Type>
    <CIC_x0020_QMI_x0020_Section xmlns="d3353496-fbbb-41fb-a09b-41a748878dab">Section 8</CIC_x0020_QMI_x0020_Section>
    <CIC_x0020_Training_x0020_Topic xmlns="d3353496-fbbb-41fb-a09b-41a748878dab" xsi:nil="true"/>
    <_Revision xmlns="http://schemas.microsoft.com/sharepoint/v3/fields" xsi:nil="true"/>
    <CIC_x0020_Document_x0020_Type xmlns="d3353496-fbbb-41fb-a09b-41a748878dab">Form Template</CIC_x0020_Document_x0020_Typ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CD6E9-2208-4903-B3FA-A240CF811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d3353496-fbbb-41fb-a09b-41a748878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8CC413-12AC-4C31-8F69-7E3810754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57F3AF-2162-4833-845B-D1D152A76F15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sharepoint/v3/fields"/>
    <ds:schemaRef ds:uri="http://purl.org/dc/terms/"/>
    <ds:schemaRef ds:uri="http://purl.org/dc/dcmitype/"/>
    <ds:schemaRef ds:uri="http://schemas.microsoft.com/office/infopath/2007/PartnerControls"/>
    <ds:schemaRef ds:uri="d3353496-fbbb-41fb-a09b-41a748878dab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F7FFFB2-9B9A-4433-9B43-3C7C79027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SYSTEMS PROCEDURE WORKSHEET</Template>
  <TotalTime>69</TotalTime>
  <Pages>29</Pages>
  <Words>7504</Words>
  <Characters>42773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8.5-1-3 PSUR</vt:lpstr>
    </vt:vector>
  </TitlesOfParts>
  <Company>Hewlett-Packard Company</Company>
  <LinksUpToDate>false</LinksUpToDate>
  <CharactersWithSpaces>50177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8.5-1-3 PSUR-MDR_IVDR</dc:title>
  <dc:creator>Carlin, Sarah</dc:creator>
  <cp:lastModifiedBy>卓坤彬</cp:lastModifiedBy>
  <cp:revision>3</cp:revision>
  <cp:lastPrinted>2025-11-05T03:50:00Z</cp:lastPrinted>
  <dcterms:created xsi:type="dcterms:W3CDTF">2026-06-25T03:58:00Z</dcterms:created>
  <dcterms:modified xsi:type="dcterms:W3CDTF">2026-06-25T05:07:00Z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0x010100B6BF2C96DB654D4090691BD99F2791B8009F605E6F4A46C54C827EAAB3CE4DE723</vt:lpwstr>
  </property>
  <property fmtid="{D5CDD505-2E9C-101B-9397-08002B2CF9AE}" pid="3" name="Order">
    <vt:r8>89600</vt:r8>
  </property>
  <property fmtid="{D5CDD505-2E9C-101B-9397-08002B2CF9AE}" pid="4" name="Training Topic">
    <vt:lpwstr/>
  </property>
  <property fmtid="{D5CDD505-2E9C-101B-9397-08002B2CF9AE}" pid="5" name="_docset_NoMedatataSyncRequired">
    <vt:lpwstr>False</vt:lpwstr>
  </property>
  <property fmtid="{D5CDD505-2E9C-101B-9397-08002B2CF9AE}" pid="6" name="CIC QMI Section">
    <vt:lpwstr>Section 8</vt:lpwstr>
  </property>
  <property fmtid="{D5CDD505-2E9C-101B-9397-08002B2CF9AE}" pid="7" name="CIC Document Type">
    <vt:lpwstr>Form Template</vt:lpwstr>
  </property>
  <property fmtid="{D5CDD505-2E9C-101B-9397-08002B2CF9AE}" pid="8" name="Service Type">
    <vt:lpwstr>QMI</vt:lpwstr>
  </property>
  <property fmtid="{D5CDD505-2E9C-101B-9397-08002B2CF9AE}" pid="9" name="Section">
    <vt:lpwstr>8-2016</vt:lpwstr>
  </property>
  <property fmtid="{D5CDD505-2E9C-101B-9397-08002B2CF9AE}" pid="10" name="Region">
    <vt:lpwstr>Global</vt:lpwstr>
  </property>
  <property fmtid="{D5CDD505-2E9C-101B-9397-08002B2CF9AE}" pid="11" name="Consulting Workspace">
    <vt:lpwstr>QMI Template</vt:lpwstr>
  </property>
  <property fmtid="{D5CDD505-2E9C-101B-9397-08002B2CF9AE}" pid="12" name="Controlled Document Type">
    <vt:lpwstr>Form</vt:lpwstr>
  </property>
</Properties>
</file>